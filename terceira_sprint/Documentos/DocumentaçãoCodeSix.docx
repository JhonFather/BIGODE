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3557FC" w14:textId="77777777" w:rsidR="00137FE5" w:rsidRDefault="00137FE5" w:rsidP="00137FE5">
      <w:pPr>
        <w:tabs>
          <w:tab w:val="clear" w:pos="851"/>
        </w:tabs>
        <w:spacing w:line="240" w:lineRule="auto"/>
        <w:jc w:val="left"/>
        <w:rPr>
          <w:rFonts w:ascii="Times New Roman" w:hAnsi="Times New Roman"/>
          <w:lang w:eastAsia="pt-BR"/>
        </w:rPr>
      </w:pPr>
    </w:p>
    <w:p w14:paraId="4DAB18AB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</w:p>
    <w:p w14:paraId="37DE3F39" w14:textId="77777777" w:rsidR="00137FE5" w:rsidRDefault="00137FE5" w:rsidP="00137FE5">
      <w:pPr>
        <w:pStyle w:val="NormalWeb"/>
        <w:jc w:val="center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BANDTEC – DIGITAL SCHOOL</w:t>
      </w:r>
    </w:p>
    <w:p w14:paraId="642C4525" w14:textId="77777777" w:rsidR="00137FE5" w:rsidRDefault="00137FE5" w:rsidP="00137FE5">
      <w:pPr>
        <w:pStyle w:val="NormalWeb"/>
        <w:jc w:val="center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</w:p>
    <w:p w14:paraId="11659BAC" w14:textId="77777777" w:rsidR="00137FE5" w:rsidRDefault="00137FE5" w:rsidP="00137FE5">
      <w:pPr>
        <w:pStyle w:val="NormalWeb"/>
        <w:jc w:val="center"/>
      </w:pPr>
      <w:r>
        <w:rPr>
          <w:rFonts w:ascii="Arial" w:hAnsi="Arial" w:cs="Arial"/>
          <w:b/>
          <w:bCs/>
          <w:color w:val="000000"/>
          <w:sz w:val="22"/>
          <w:szCs w:val="22"/>
        </w:rPr>
        <w:t>CURSO DE TECNOLOGIA EM ANÁLISE E DESENVOLVIMENTO DE SISTEMAS</w:t>
      </w:r>
    </w:p>
    <w:p w14:paraId="0211D94C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01C9FADA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3CA92031" w14:textId="77777777" w:rsidR="00137FE5" w:rsidRDefault="00137FE5" w:rsidP="00137FE5">
      <w:pPr>
        <w:pStyle w:val="NormalWeb"/>
        <w:jc w:val="right"/>
      </w:pPr>
      <w:r>
        <w:rPr>
          <w:rFonts w:ascii="Arial" w:hAnsi="Arial" w:cs="Arial"/>
          <w:color w:val="000000"/>
          <w:sz w:val="28"/>
          <w:szCs w:val="28"/>
        </w:rPr>
        <w:t>Participantes:</w:t>
      </w:r>
    </w:p>
    <w:p w14:paraId="3F44BB9B" w14:textId="77777777" w:rsidR="00137FE5" w:rsidRDefault="00137FE5" w:rsidP="00137FE5">
      <w:pPr>
        <w:pStyle w:val="NormalWeb"/>
        <w:jc w:val="right"/>
      </w:pPr>
      <w:r>
        <w:rPr>
          <w:rFonts w:ascii="Arial" w:hAnsi="Arial" w:cs="Arial"/>
          <w:color w:val="000000"/>
          <w:sz w:val="22"/>
          <w:szCs w:val="22"/>
        </w:rPr>
        <w:t>João Vinicius – RA 01191085</w:t>
      </w:r>
    </w:p>
    <w:p w14:paraId="4ADE0A44" w14:textId="77777777" w:rsidR="00137FE5" w:rsidRDefault="00137FE5" w:rsidP="00137FE5">
      <w:pPr>
        <w:pStyle w:val="NormalWeb"/>
        <w:jc w:val="right"/>
      </w:pPr>
      <w:r>
        <w:rPr>
          <w:rFonts w:ascii="Arial" w:hAnsi="Arial" w:cs="Arial"/>
          <w:color w:val="000000"/>
          <w:sz w:val="22"/>
          <w:szCs w:val="22"/>
        </w:rPr>
        <w:t>Gabriel Domingos – RA 01191026</w:t>
      </w:r>
    </w:p>
    <w:p w14:paraId="433CAE31" w14:textId="77777777" w:rsidR="00137FE5" w:rsidRDefault="00137FE5" w:rsidP="00137FE5">
      <w:pPr>
        <w:pStyle w:val="NormalWeb"/>
        <w:jc w:val="right"/>
      </w:pPr>
      <w:r>
        <w:rPr>
          <w:rFonts w:ascii="Arial" w:hAnsi="Arial" w:cs="Arial"/>
          <w:color w:val="000000"/>
          <w:sz w:val="22"/>
          <w:szCs w:val="22"/>
        </w:rPr>
        <w:t>Igor Batistela – RA 01191121</w:t>
      </w:r>
    </w:p>
    <w:p w14:paraId="09F35F54" w14:textId="77777777" w:rsidR="00137FE5" w:rsidRDefault="00137FE5" w:rsidP="00137FE5">
      <w:pPr>
        <w:pStyle w:val="NormalWeb"/>
        <w:jc w:val="right"/>
      </w:pPr>
      <w:r>
        <w:rPr>
          <w:rFonts w:ascii="Arial" w:hAnsi="Arial" w:cs="Arial"/>
          <w:color w:val="000000"/>
          <w:sz w:val="22"/>
          <w:szCs w:val="22"/>
        </w:rPr>
        <w:t>Mateus Lopis – RA 01191021</w:t>
      </w:r>
    </w:p>
    <w:p w14:paraId="589CBE9B" w14:textId="77777777" w:rsidR="00137FE5" w:rsidRDefault="00137FE5" w:rsidP="00137FE5">
      <w:pPr>
        <w:pStyle w:val="NormalWeb"/>
        <w:jc w:val="right"/>
      </w:pPr>
      <w:r>
        <w:rPr>
          <w:rFonts w:ascii="Arial" w:hAnsi="Arial" w:cs="Arial"/>
          <w:color w:val="000000"/>
          <w:sz w:val="22"/>
          <w:szCs w:val="22"/>
        </w:rPr>
        <w:t>Wesley Souza – RA 01191092</w:t>
      </w:r>
    </w:p>
    <w:p w14:paraId="104916C7" w14:textId="77777777" w:rsidR="00137FE5" w:rsidRDefault="00137FE5" w:rsidP="00137FE5"/>
    <w:p w14:paraId="5EFB9B4B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758185A1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04F05539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13021632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521A2F44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519418E5" w14:textId="77777777" w:rsidR="00137FE5" w:rsidRDefault="00137FE5" w:rsidP="00137FE5">
      <w:pPr>
        <w:pStyle w:val="NormalWeb"/>
        <w:jc w:val="center"/>
      </w:pPr>
      <w:r>
        <w:rPr>
          <w:rFonts w:ascii="Arial" w:hAnsi="Arial" w:cs="Arial"/>
          <w:b/>
          <w:bCs/>
          <w:color w:val="000000"/>
          <w:sz w:val="96"/>
          <w:szCs w:val="96"/>
        </w:rPr>
        <w:t>Termo - Server</w:t>
      </w:r>
    </w:p>
    <w:p w14:paraId="398BF730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4996B8CA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363BFABF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360F314D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7FE32E7C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1AE89DA7" w14:textId="284A3D25" w:rsidR="00137FE5" w:rsidRDefault="00137FE5" w:rsidP="002852AC">
      <w:pPr>
        <w:spacing w:after="240"/>
        <w:jc w:val="center"/>
      </w:pPr>
      <w:r>
        <w:br/>
      </w:r>
      <w:r>
        <w:br/>
      </w:r>
      <w:r>
        <w:br/>
      </w:r>
      <w:r>
        <w:rPr>
          <w:rFonts w:cs="Arial"/>
          <w:color w:val="000000"/>
          <w:sz w:val="22"/>
          <w:szCs w:val="22"/>
        </w:rPr>
        <w:t>SÃO PAULO</w:t>
      </w:r>
    </w:p>
    <w:p w14:paraId="3764D79F" w14:textId="77777777" w:rsidR="002852AC" w:rsidRDefault="00137FE5" w:rsidP="002852AC">
      <w:pPr>
        <w:pStyle w:val="NormalWeb"/>
        <w:jc w:val="center"/>
      </w:pPr>
      <w:r>
        <w:rPr>
          <w:rFonts w:ascii="Arial" w:hAnsi="Arial" w:cs="Arial"/>
          <w:color w:val="000000"/>
          <w:sz w:val="22"/>
          <w:szCs w:val="22"/>
        </w:rPr>
        <w:t>2019</w:t>
      </w:r>
    </w:p>
    <w:p w14:paraId="7D705429" w14:textId="5C40A773" w:rsidR="00137FE5" w:rsidRDefault="00137FE5" w:rsidP="002852AC">
      <w:pPr>
        <w:pStyle w:val="NormalWeb"/>
        <w:jc w:val="left"/>
      </w:pPr>
      <w:r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Sumário</w:t>
      </w:r>
    </w:p>
    <w:p w14:paraId="5959B289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</w:p>
    <w:p w14:paraId="61232588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1.... VISÃO DO PROJETO...................................................................................................... 5</w:t>
      </w:r>
    </w:p>
    <w:p w14:paraId="1C63C499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1.1   </w:t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>APRESENTAÇÃO DO GRUPO.................................................................................. 5</w:t>
      </w:r>
    </w:p>
    <w:p w14:paraId="3A79F487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1.2   </w:t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>Problema / justificativa do projeto....................................................... 5</w:t>
      </w:r>
    </w:p>
    <w:p w14:paraId="73A6BBCD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1.3   </w:t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>contexto.................................................................................................................... 5</w:t>
      </w:r>
    </w:p>
    <w:p w14:paraId="5E7FA2BA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1.4   </w:t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>objetivo da solução.......................................................................................... 5</w:t>
      </w:r>
    </w:p>
    <w:p w14:paraId="6192B221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1.5   </w:t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>diagrama da solução........................................................................................ 5</w:t>
      </w:r>
    </w:p>
    <w:p w14:paraId="53C87FCB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2.... PLANEJAMENTO DO PROJETO................................................................................. 7</w:t>
      </w:r>
    </w:p>
    <w:p w14:paraId="4DDB667D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2.1   </w:t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>Definição da Equipe do projeto.................................................................. 7</w:t>
      </w:r>
    </w:p>
    <w:p w14:paraId="74F797C8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2.2   </w:t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>PROCESSO E FERRAMENTA DE GESTÃO DE PROJETOS............................ 7</w:t>
      </w:r>
    </w:p>
    <w:p w14:paraId="5986D3B5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2.3   </w:t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>Gestão dos Riscos do Projeto.................................................................... 7</w:t>
      </w:r>
    </w:p>
    <w:p w14:paraId="2474B0EE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2.4   </w:t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>requisitos................................................................................................................. 7</w:t>
      </w:r>
    </w:p>
    <w:p w14:paraId="2BB45CB3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2.5   </w:t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>Sprints / sprint backlog................................................................................. 7</w:t>
      </w:r>
    </w:p>
    <w:p w14:paraId="41550862" w14:textId="2EE51D83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3.... </w:t>
      </w:r>
      <w:r w:rsidR="002852AC">
        <w:rPr>
          <w:rFonts w:ascii="Arial" w:hAnsi="Arial" w:cs="Arial"/>
          <w:b/>
          <w:bCs/>
          <w:color w:val="000000"/>
          <w:sz w:val="22"/>
          <w:szCs w:val="22"/>
        </w:rPr>
        <w:t>Desenvolvimento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do projeto.......................................................................... 9</w:t>
      </w:r>
    </w:p>
    <w:p w14:paraId="762F6AC5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3.1   </w:t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>Solução Técnica – Aquisição de dados via Arduino...................... 9</w:t>
      </w:r>
    </w:p>
    <w:p w14:paraId="141FF93C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3.2   </w:t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>Solução Técnica - Aplicação........................................................................ 9</w:t>
      </w:r>
    </w:p>
    <w:p w14:paraId="29A93B67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3.3   </w:t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>Banco de Dados..................................................................................................... 9</w:t>
      </w:r>
    </w:p>
    <w:p w14:paraId="5C58B8A1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3.4   </w:t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>Protótipo das telas, lógica e usabilidade......................................... 9</w:t>
      </w:r>
    </w:p>
    <w:p w14:paraId="52AFED00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3.5   </w:t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>Testes........................................................................................................................... 9</w:t>
      </w:r>
    </w:p>
    <w:p w14:paraId="42240426" w14:textId="19CDC221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4.... </w:t>
      </w:r>
      <w:r w:rsidR="002852AC">
        <w:rPr>
          <w:rFonts w:ascii="Arial" w:hAnsi="Arial" w:cs="Arial"/>
          <w:b/>
          <w:bCs/>
          <w:color w:val="000000"/>
          <w:sz w:val="22"/>
          <w:szCs w:val="22"/>
        </w:rPr>
        <w:t>Implantação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do projeto.................................................................................. 11</w:t>
      </w:r>
    </w:p>
    <w:p w14:paraId="7ABFF5E6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4.1   </w:t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>Manual de Instalação da solução......................................................... 11</w:t>
      </w:r>
    </w:p>
    <w:p w14:paraId="31497F6D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4.2   </w:t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>Processo de Atendimento e Suporte.................................................... 11</w:t>
      </w:r>
    </w:p>
    <w:p w14:paraId="6BAA50A3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5.... CONCLUSÕES............................................................................................................... 13</w:t>
      </w:r>
    </w:p>
    <w:p w14:paraId="7FE46776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5.1   </w:t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>resultados............................................................................................................ 13</w:t>
      </w:r>
    </w:p>
    <w:p w14:paraId="78620995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5.2   </w:t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>Processo de aprendizado com o projeto......................................... 13</w:t>
      </w:r>
    </w:p>
    <w:p w14:paraId="641692BC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5.3   </w:t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>Considerações finais sobre A evolução da solução............... 13</w:t>
      </w:r>
    </w:p>
    <w:p w14:paraId="51082F01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ReferÊncias..................................................................................................................... 14</w:t>
      </w:r>
    </w:p>
    <w:p w14:paraId="42002B1B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</w:p>
    <w:p w14:paraId="1B827A4F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35B918ED" w14:textId="77777777" w:rsidR="002852AC" w:rsidRDefault="002852AC" w:rsidP="00137FE5">
      <w:pPr>
        <w:pStyle w:val="NormalWeb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675C2716" w14:textId="77777777" w:rsidR="002852AC" w:rsidRDefault="002852AC" w:rsidP="00137FE5">
      <w:pPr>
        <w:pStyle w:val="NormalWeb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28149B1C" w14:textId="77777777" w:rsidR="002852AC" w:rsidRDefault="002852AC" w:rsidP="00137FE5">
      <w:pPr>
        <w:pStyle w:val="NormalWeb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779AF7D2" w14:textId="04A77A89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VISÃO DO PROJETO</w:t>
      </w:r>
    </w:p>
    <w:p w14:paraId="0F222C4D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2D0A46F0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A nossa visão do projeto é se tornar uma Startup referência na área de controle e monitoramento de umidade e temperatura de Data Centers.</w:t>
      </w:r>
    </w:p>
    <w:p w14:paraId="7E502B2B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6495037C" w14:textId="77777777" w:rsidR="00137FE5" w:rsidRDefault="00137FE5" w:rsidP="00137FE5">
      <w:pPr>
        <w:spacing w:after="240"/>
      </w:pPr>
    </w:p>
    <w:p w14:paraId="43B3976B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8"/>
          <w:szCs w:val="28"/>
        </w:rPr>
        <w:t>1.1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5BC4C8E0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275B0D85" w14:textId="77777777" w:rsidR="00137FE5" w:rsidRPr="002852AC" w:rsidRDefault="00137FE5" w:rsidP="00137FE5">
      <w:pPr>
        <w:pStyle w:val="NormalWeb"/>
        <w:rPr>
          <w:rFonts w:ascii="Arial" w:hAnsi="Arial" w:cs="Arial"/>
          <w:b/>
          <w:bCs/>
          <w:color w:val="000000"/>
          <w:sz w:val="28"/>
          <w:szCs w:val="28"/>
        </w:rPr>
      </w:pPr>
      <w:r w:rsidRPr="002852AC">
        <w:rPr>
          <w:rFonts w:ascii="Arial" w:hAnsi="Arial" w:cs="Arial"/>
          <w:b/>
          <w:bCs/>
          <w:color w:val="000000"/>
          <w:sz w:val="28"/>
          <w:szCs w:val="28"/>
        </w:rPr>
        <w:t xml:space="preserve"> CODE SIX</w:t>
      </w:r>
    </w:p>
    <w:p w14:paraId="6B22807B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25A7CE5E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8"/>
          <w:szCs w:val="28"/>
        </w:rPr>
        <w:t>Participantes:</w:t>
      </w:r>
    </w:p>
    <w:p w14:paraId="31A4C457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João Vinicius – RA 01191085</w:t>
      </w:r>
    </w:p>
    <w:p w14:paraId="190D0F6E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Gabriel Domingos – RA 01191026</w:t>
      </w:r>
    </w:p>
    <w:p w14:paraId="2515AFED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Igor Batistela – RA 01191121</w:t>
      </w:r>
    </w:p>
    <w:p w14:paraId="4C0ADD15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Mateus Lopis – RA 01191021</w:t>
      </w:r>
    </w:p>
    <w:p w14:paraId="57D03B21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Wesley Souza – RA 01191092</w:t>
      </w:r>
    </w:p>
    <w:p w14:paraId="6A794C49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4A706A8E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55B4A1DA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0DB200FD" w14:textId="77777777" w:rsidR="00137FE5" w:rsidRDefault="00137FE5" w:rsidP="00137FE5">
      <w:pPr>
        <w:pStyle w:val="NormalWeb"/>
      </w:pPr>
      <w:r>
        <w:rPr>
          <w:rFonts w:ascii="Arial" w:hAnsi="Arial" w:cs="Arial"/>
          <w:color w:val="FF0000"/>
          <w:sz w:val="22"/>
          <w:szCs w:val="22"/>
        </w:rPr>
        <w:t>(posicionamento no mercado / acadêmico. )</w:t>
      </w:r>
    </w:p>
    <w:p w14:paraId="00DCA6C2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2BF60079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177CEAF1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2E4DDB62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8"/>
          <w:szCs w:val="28"/>
        </w:rPr>
        <w:t>1.2</w:t>
      </w:r>
    </w:p>
    <w:p w14:paraId="7BE606CB" w14:textId="77777777" w:rsidR="00137FE5" w:rsidRDefault="00137FE5" w:rsidP="00137FE5">
      <w:pPr>
        <w:pStyle w:val="NormalWeb"/>
        <w:numPr>
          <w:ilvl w:val="0"/>
          <w:numId w:val="20"/>
        </w:numPr>
        <w:tabs>
          <w:tab w:val="clear" w:pos="851"/>
        </w:tabs>
        <w:spacing w:line="240" w:lineRule="auto"/>
        <w:jc w:val="left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Mercado de IoT</w:t>
      </w:r>
    </w:p>
    <w:p w14:paraId="429F872E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O mercado de IoT vem crescendo pois permite que métodos manuais passam a serem automáticos gerando mais velocidade eficiência e redução de custos, o que causa a migração das empresas para essa área substituindo os métodos manuais.</w:t>
      </w:r>
    </w:p>
    <w:p w14:paraId="7D11C174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2D3785DD" w14:textId="77777777" w:rsidR="00137FE5" w:rsidRDefault="00137FE5" w:rsidP="00137FE5">
      <w:pPr>
        <w:pStyle w:val="NormalWeb"/>
        <w:numPr>
          <w:ilvl w:val="0"/>
          <w:numId w:val="21"/>
        </w:numPr>
        <w:tabs>
          <w:tab w:val="clear" w:pos="851"/>
        </w:tabs>
        <w:spacing w:line="240" w:lineRule="auto"/>
        <w:jc w:val="left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Sustentabilidade</w:t>
      </w:r>
    </w:p>
    <w:p w14:paraId="4617398A" w14:textId="29B303A9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Nossa ideia possibilita um uso consciente e mais sustentável da eletricidade graças ao monitoramento constante e preciso da temperatura da sala do servidor dando assim mais </w:t>
      </w: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segurança para o cliente poder deixar uma temperatura mais alta na sala para reduzir o consumo de eletricidade que é gasto pelos </w:t>
      </w:r>
      <w:r w:rsidR="002852AC">
        <w:rPr>
          <w:rFonts w:ascii="Arial" w:hAnsi="Arial" w:cs="Arial"/>
          <w:color w:val="000000"/>
          <w:sz w:val="22"/>
          <w:szCs w:val="22"/>
        </w:rPr>
        <w:t>ares condicionados</w:t>
      </w:r>
      <w:r>
        <w:rPr>
          <w:rFonts w:ascii="Arial" w:hAnsi="Arial" w:cs="Arial"/>
          <w:color w:val="000000"/>
          <w:sz w:val="22"/>
          <w:szCs w:val="22"/>
        </w:rPr>
        <w:t xml:space="preserve"> (sem prejudicar os servidores).</w:t>
      </w:r>
    </w:p>
    <w:p w14:paraId="04073D33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24C38DBE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7D217F0C" w14:textId="77777777" w:rsidR="00137FE5" w:rsidRDefault="00137FE5" w:rsidP="00137FE5">
      <w:pPr>
        <w:pStyle w:val="NormalWeb"/>
        <w:numPr>
          <w:ilvl w:val="0"/>
          <w:numId w:val="22"/>
        </w:numPr>
        <w:tabs>
          <w:tab w:val="clear" w:pos="851"/>
        </w:tabs>
        <w:spacing w:line="240" w:lineRule="auto"/>
        <w:jc w:val="left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Controle de custos</w:t>
      </w:r>
    </w:p>
    <w:p w14:paraId="0913E513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Automatizando o monitoramento de temperatura e umidade evita com que um funcionário tenha que sair de sua tarefa diária para checar manualmente e/ou evita a contratação desnecessária de um funcionário para essa única tarefa gerando gastos para a empresa</w:t>
      </w:r>
    </w:p>
    <w:p w14:paraId="5B47CB2A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6C49EC1D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6AF3F6EA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2C545BE1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8"/>
          <w:szCs w:val="28"/>
        </w:rPr>
        <w:t>1.3</w:t>
      </w:r>
    </w:p>
    <w:p w14:paraId="3B559DBB" w14:textId="77777777" w:rsidR="00137FE5" w:rsidRDefault="00137FE5" w:rsidP="00137FE5">
      <w:pPr>
        <w:pStyle w:val="NormalWeb"/>
        <w:numPr>
          <w:ilvl w:val="0"/>
          <w:numId w:val="23"/>
        </w:numPr>
        <w:tabs>
          <w:tab w:val="clear" w:pos="851"/>
        </w:tabs>
        <w:spacing w:line="240" w:lineRule="auto"/>
        <w:jc w:val="left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Problematização</w:t>
      </w:r>
    </w:p>
    <w:p w14:paraId="5E90E45A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Até os dias atuais existem empresas onde o controle de temperatura é feito simplesmente pela temperatura que é colocada e mostrada no ar-condicionado sem que de nenhum alerta caso haja uma mudança.</w:t>
      </w:r>
    </w:p>
    <w:p w14:paraId="77952D3B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E deixando ligado o tempo todo sem ninguém mexer, isso além de ser arriscado pois a segurança que você tem é quase 0 além de ter que se preocupar que nenhum funcionário mexer em algo por engano ou com más intenções, a verificação da temperatura sendo manual (um número determinado de vezes ao dia um funcionário deixar de exercer sua função para ir verificar) ou nula (A “verificação” é simplesmente saber se o ar-condicionado está ligado).</w:t>
      </w:r>
    </w:p>
    <w:p w14:paraId="30F516C9" w14:textId="77777777" w:rsidR="00137FE5" w:rsidRDefault="00137FE5" w:rsidP="00137FE5">
      <w:pPr>
        <w:spacing w:after="240"/>
      </w:pPr>
      <w:r>
        <w:br/>
      </w:r>
    </w:p>
    <w:p w14:paraId="4577FBA7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26FE1F52" w14:textId="77777777" w:rsidR="00137FE5" w:rsidRDefault="00137FE5" w:rsidP="00137FE5"/>
    <w:p w14:paraId="7E04449B" w14:textId="77777777" w:rsidR="00137FE5" w:rsidRDefault="00137FE5" w:rsidP="00137FE5">
      <w:pPr>
        <w:pStyle w:val="NormalWeb"/>
      </w:pPr>
      <w:r>
        <w:rPr>
          <w:b/>
          <w:bCs/>
          <w:color w:val="000000"/>
          <w:sz w:val="34"/>
          <w:szCs w:val="34"/>
        </w:rPr>
        <w:t>1.4</w:t>
      </w:r>
      <w:r>
        <w:rPr>
          <w:color w:val="000000"/>
          <w:sz w:val="14"/>
          <w:szCs w:val="14"/>
        </w:rPr>
        <w:t xml:space="preserve">         </w:t>
      </w:r>
      <w:r>
        <w:rPr>
          <w:rFonts w:ascii="Arial" w:hAnsi="Arial" w:cs="Arial"/>
          <w:b/>
          <w:bCs/>
          <w:color w:val="000000"/>
          <w:sz w:val="34"/>
          <w:szCs w:val="34"/>
        </w:rPr>
        <w:t>objetivo da solução</w:t>
      </w:r>
    </w:p>
    <w:p w14:paraId="04C8FAE1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1. Redução de gastos desnecessários </w:t>
      </w:r>
    </w:p>
    <w:p w14:paraId="2D4D33ED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2. Monitoramento constante e preciso</w:t>
      </w:r>
    </w:p>
    <w:p w14:paraId="05CDC8B1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3. Segurança </w:t>
      </w:r>
    </w:p>
    <w:p w14:paraId="4298ED9E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4. Controle</w:t>
      </w:r>
    </w:p>
    <w:p w14:paraId="7FE08C87" w14:textId="77777777" w:rsidR="00137FE5" w:rsidRDefault="00137FE5" w:rsidP="00137FE5"/>
    <w:p w14:paraId="647C17D8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07AB9C9A" w14:textId="77777777" w:rsidR="00137FE5" w:rsidRDefault="00137FE5" w:rsidP="002852AC">
      <w:pPr>
        <w:pStyle w:val="Ttulo2"/>
        <w:numPr>
          <w:ilvl w:val="0"/>
          <w:numId w:val="0"/>
        </w:numPr>
        <w:spacing w:before="360" w:after="80"/>
      </w:pPr>
      <w:r>
        <w:rPr>
          <w:color w:val="000000"/>
          <w:sz w:val="34"/>
          <w:szCs w:val="34"/>
        </w:rPr>
        <w:lastRenderedPageBreak/>
        <w:t>1.5</w:t>
      </w:r>
      <w:r>
        <w:rPr>
          <w:b/>
          <w:bCs w:val="0"/>
          <w:color w:val="000000"/>
          <w:sz w:val="14"/>
          <w:szCs w:val="14"/>
        </w:rPr>
        <w:t xml:space="preserve">         </w:t>
      </w:r>
      <w:r>
        <w:rPr>
          <w:color w:val="000000"/>
          <w:sz w:val="34"/>
          <w:szCs w:val="34"/>
        </w:rPr>
        <w:t>diagrama da solução</w:t>
      </w:r>
    </w:p>
    <w:p w14:paraId="5DA37F55" w14:textId="29F5C18B" w:rsidR="00137FE5" w:rsidRDefault="00137FE5" w:rsidP="00137FE5">
      <w:pPr>
        <w:spacing w:after="240"/>
      </w:pPr>
      <w:r>
        <w:br/>
      </w:r>
      <w:r>
        <w:br/>
      </w:r>
      <w:r>
        <w:br/>
      </w:r>
      <w:r>
        <w:br/>
      </w:r>
      <w:r>
        <w:rPr>
          <w:noProof/>
          <w:lang w:eastAsia="pt-BR"/>
        </w:rPr>
        <w:drawing>
          <wp:inline distT="0" distB="0" distL="0" distR="0" wp14:anchorId="399193DD" wp14:editId="035333C5">
            <wp:extent cx="5732145" cy="3084195"/>
            <wp:effectExtent l="0" t="0" r="1905" b="1905"/>
            <wp:docPr id="27" name="Imagem 27" descr="https://lh3.googleusercontent.com/dfg0FohoUP_IxqnyjxUTfYD-N8lbhz8iYu_gl7q1nlW7D6klPHJMiXG_tv0WOTfQbvazKhEY25UEgNet5aQzTORvl2ShI-ao8xfEm8WatlJRhfohfmepwIrkgm-B7vUAz2CHJCX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dfg0FohoUP_IxqnyjxUTfYD-N8lbhz8iYu_gl7q1nlW7D6klPHJMiXG_tv0WOTfQbvazKhEY25UEgNet5aQzTORvl2ShI-ao8xfEm8WatlJRhfohfmepwIrkgm-B7vUAz2CHJCX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6458D357" w14:textId="77777777" w:rsidR="00137FE5" w:rsidRDefault="00137FE5" w:rsidP="00137FE5">
      <w:pPr>
        <w:pStyle w:val="NormalWeb"/>
        <w:numPr>
          <w:ilvl w:val="0"/>
          <w:numId w:val="24"/>
        </w:numPr>
        <w:tabs>
          <w:tab w:val="clear" w:pos="851"/>
        </w:tabs>
        <w:spacing w:line="240" w:lineRule="auto"/>
        <w:jc w:val="left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Nossa solução proverá um controle e monitoramento constante e preciso para ambientes (salas) onde se localizam datacenters gerando eliminando a necessidade de um funcionário somente para essa função ou que um funcionário tenha de parar seu serviço para fazer a verificação manualmente reduzindo assim os gastos futuros da empresa nesse quesito, além disso com um monitoramento contínuo e preciso a empresa pode optar por reduzir seus gastos com eletricidade aumentando a temperatura da sala de uma forma segura fazendo com que seus ar condicionados não gastam</w:t>
      </w:r>
      <w:r>
        <w:rPr>
          <w:rStyle w:val="apple-tab-span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 tanta energia e assim além de reduzir gastos torna a empresa cliente mais sustentável e mais consciente ao meio ambiente.  </w:t>
      </w:r>
    </w:p>
    <w:p w14:paraId="3EB0AD49" w14:textId="77777777" w:rsidR="00137FE5" w:rsidRDefault="00137FE5" w:rsidP="00137FE5">
      <w:pPr>
        <w:rPr>
          <w:rFonts w:ascii="Times New Roman" w:hAnsi="Times New Roman"/>
        </w:rPr>
      </w:pPr>
    </w:p>
    <w:p w14:paraId="1AF4ACF4" w14:textId="77777777" w:rsidR="00137FE5" w:rsidRDefault="00137FE5" w:rsidP="00137FE5">
      <w:pPr>
        <w:pStyle w:val="Ttulo1"/>
        <w:spacing w:before="480" w:after="120"/>
      </w:pPr>
      <w:r>
        <w:rPr>
          <w:color w:val="000000"/>
          <w:sz w:val="46"/>
          <w:szCs w:val="46"/>
        </w:rPr>
        <w:lastRenderedPageBreak/>
        <w:t>2</w:t>
      </w:r>
      <w:r>
        <w:rPr>
          <w:b w:val="0"/>
          <w:bCs w:val="0"/>
          <w:color w:val="000000"/>
          <w:sz w:val="14"/>
          <w:szCs w:val="14"/>
        </w:rPr>
        <w:t xml:space="preserve">   </w:t>
      </w:r>
      <w:r>
        <w:rPr>
          <w:rStyle w:val="apple-tab-span"/>
          <w:b w:val="0"/>
          <w:bCs w:val="0"/>
          <w:color w:val="000000"/>
          <w:sz w:val="14"/>
          <w:szCs w:val="14"/>
        </w:rPr>
        <w:tab/>
      </w:r>
      <w:r>
        <w:rPr>
          <w:color w:val="000000"/>
          <w:sz w:val="46"/>
          <w:szCs w:val="46"/>
        </w:rPr>
        <w:t>PLANEJAMENTO DO PROJETO</w:t>
      </w:r>
    </w:p>
    <w:p w14:paraId="379BC18A" w14:textId="77777777" w:rsidR="00137FE5" w:rsidRDefault="00137FE5" w:rsidP="002852AC">
      <w:pPr>
        <w:pStyle w:val="Ttulo2"/>
        <w:numPr>
          <w:ilvl w:val="0"/>
          <w:numId w:val="0"/>
        </w:numPr>
        <w:spacing w:before="360" w:after="80"/>
      </w:pPr>
      <w:r>
        <w:rPr>
          <w:color w:val="000000"/>
          <w:sz w:val="34"/>
          <w:szCs w:val="34"/>
        </w:rPr>
        <w:t>2.1</w:t>
      </w:r>
      <w:r>
        <w:rPr>
          <w:b/>
          <w:bCs w:val="0"/>
          <w:color w:val="000000"/>
          <w:sz w:val="14"/>
          <w:szCs w:val="14"/>
        </w:rPr>
        <w:t xml:space="preserve">         </w:t>
      </w:r>
      <w:r>
        <w:rPr>
          <w:color w:val="000000"/>
          <w:sz w:val="34"/>
          <w:szCs w:val="34"/>
        </w:rPr>
        <w:t>Definição da Equipe do projeto</w:t>
      </w:r>
    </w:p>
    <w:p w14:paraId="6D5CAE1C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8"/>
          <w:szCs w:val="28"/>
        </w:rPr>
        <w:t>Participantes:</w:t>
      </w:r>
    </w:p>
    <w:p w14:paraId="1790665B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João Vinicius – RA 01191085</w:t>
      </w:r>
    </w:p>
    <w:p w14:paraId="19B3600B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Gabriel Domingos – RA 01191026</w:t>
      </w:r>
    </w:p>
    <w:p w14:paraId="11783534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Igor Batistela – RA 01191121</w:t>
      </w:r>
    </w:p>
    <w:p w14:paraId="4B9DD000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Mateus Lopis – RA 01191021</w:t>
      </w:r>
    </w:p>
    <w:p w14:paraId="00416E1D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Wesley Souza – RA 01191092</w:t>
      </w:r>
    </w:p>
    <w:p w14:paraId="692A0767" w14:textId="77777777" w:rsidR="00137FE5" w:rsidRDefault="00137FE5" w:rsidP="00137FE5">
      <w:pPr>
        <w:spacing w:after="240"/>
      </w:pPr>
    </w:p>
    <w:p w14:paraId="0C6AF575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Utilizamos a metodologia Scrum.</w:t>
      </w:r>
    </w:p>
    <w:p w14:paraId="7E572EBD" w14:textId="77777777" w:rsidR="00137FE5" w:rsidRDefault="00137FE5" w:rsidP="00137FE5">
      <w:pPr>
        <w:spacing w:after="240"/>
      </w:pPr>
    </w:p>
    <w:p w14:paraId="71A9136D" w14:textId="4FDE8B9A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Descrever a equipe e seus papéis no projeto, mencionar os papéis de acordo com a metodologia ágil adotada. Ex. Scrum Master, Product Owner, Time de Desenvolvimento, etc. Deixar claro quem fez o quê no projeto, um integrante pode ter mais de um papel no projeto.</w:t>
      </w:r>
      <w:r>
        <w:rPr>
          <w:noProof/>
          <w:lang w:eastAsia="pt-BR"/>
        </w:rPr>
        <w:drawing>
          <wp:inline distT="0" distB="0" distL="0" distR="0" wp14:anchorId="20E26AD1" wp14:editId="586FB0CD">
            <wp:extent cx="5732145" cy="2783840"/>
            <wp:effectExtent l="0" t="0" r="1905" b="0"/>
            <wp:docPr id="26" name="Imagem 26" descr="https://lh4.googleusercontent.com/v7hNFT94Evt_G6enHaDMpO1qGzz_5mD8s2jB7ewrW8D0rtKvekbmj_UcZSUcxzxZkPjhKTZtbh_l_Dr7UXKjYLjHStpwvGQ3nNQI8VKiln6sHm2ppXMIQk80aGF0h9ZTkHiU8oJ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v7hNFT94Evt_G6enHaDMpO1qGzz_5mD8s2jB7ewrW8D0rtKvekbmj_UcZSUcxzxZkPjhKTZtbh_l_Dr7UXKjYLjHStpwvGQ3nNQI8VKiln6sHm2ppXMIQk80aGF0h9ZTkHiU8oJ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B25B8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         </w:t>
      </w:r>
      <w:r>
        <w:rPr>
          <w:rStyle w:val="apple-tab-span"/>
          <w:color w:val="000000"/>
          <w:sz w:val="22"/>
          <w:szCs w:val="22"/>
        </w:rPr>
        <w:tab/>
      </w:r>
    </w:p>
    <w:p w14:paraId="09C2FE0E" w14:textId="77777777" w:rsidR="00137FE5" w:rsidRDefault="00137FE5" w:rsidP="002852AC">
      <w:pPr>
        <w:pStyle w:val="Ttulo2"/>
        <w:numPr>
          <w:ilvl w:val="0"/>
          <w:numId w:val="0"/>
        </w:numPr>
        <w:spacing w:before="360" w:after="80"/>
      </w:pPr>
      <w:r>
        <w:rPr>
          <w:color w:val="000000"/>
          <w:sz w:val="34"/>
          <w:szCs w:val="34"/>
        </w:rPr>
        <w:t>2.2</w:t>
      </w:r>
      <w:r>
        <w:rPr>
          <w:b/>
          <w:bCs w:val="0"/>
          <w:color w:val="000000"/>
          <w:sz w:val="14"/>
          <w:szCs w:val="14"/>
        </w:rPr>
        <w:t xml:space="preserve">         </w:t>
      </w:r>
      <w:r>
        <w:rPr>
          <w:color w:val="000000"/>
          <w:sz w:val="34"/>
          <w:szCs w:val="34"/>
        </w:rPr>
        <w:t>PROCESSO E FERRAMENTA DE GESTÃO DE PROJETOS</w:t>
      </w:r>
    </w:p>
    <w:p w14:paraId="18991C74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TRELLO</w:t>
      </w:r>
    </w:p>
    <w:p w14:paraId="44E55EEA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O processo de gestão foi dividido em:</w:t>
      </w:r>
    </w:p>
    <w:p w14:paraId="2E770981" w14:textId="77777777" w:rsidR="00137FE5" w:rsidRDefault="00137FE5" w:rsidP="00137FE5">
      <w:pPr>
        <w:pStyle w:val="NormalWeb"/>
        <w:numPr>
          <w:ilvl w:val="0"/>
          <w:numId w:val="25"/>
        </w:numPr>
        <w:tabs>
          <w:tab w:val="clear" w:pos="851"/>
        </w:tabs>
        <w:spacing w:line="240" w:lineRule="auto"/>
        <w:jc w:val="left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Pendente</w:t>
      </w:r>
    </w:p>
    <w:p w14:paraId="27B4732E" w14:textId="77777777" w:rsidR="00137FE5" w:rsidRDefault="00137FE5" w:rsidP="00137FE5">
      <w:pPr>
        <w:pStyle w:val="NormalWeb"/>
        <w:numPr>
          <w:ilvl w:val="0"/>
          <w:numId w:val="25"/>
        </w:numPr>
        <w:tabs>
          <w:tab w:val="clear" w:pos="851"/>
        </w:tabs>
        <w:spacing w:line="240" w:lineRule="auto"/>
        <w:jc w:val="left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Em andamento</w:t>
      </w:r>
    </w:p>
    <w:p w14:paraId="50B372F8" w14:textId="77777777" w:rsidR="00137FE5" w:rsidRDefault="00137FE5" w:rsidP="00137FE5">
      <w:pPr>
        <w:pStyle w:val="NormalWeb"/>
        <w:numPr>
          <w:ilvl w:val="0"/>
          <w:numId w:val="25"/>
        </w:numPr>
        <w:tabs>
          <w:tab w:val="clear" w:pos="851"/>
        </w:tabs>
        <w:spacing w:line="240" w:lineRule="auto"/>
        <w:jc w:val="left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Concluído </w:t>
      </w:r>
    </w:p>
    <w:p w14:paraId="0F4E63F8" w14:textId="77777777" w:rsidR="00137FE5" w:rsidRDefault="00137FE5" w:rsidP="00137FE5">
      <w:pPr>
        <w:pStyle w:val="NormalWeb"/>
        <w:ind w:left="720"/>
      </w:pPr>
      <w:r>
        <w:rPr>
          <w:rFonts w:ascii="Arial" w:hAnsi="Arial" w:cs="Arial"/>
          <w:color w:val="000000"/>
          <w:sz w:val="22"/>
          <w:szCs w:val="22"/>
        </w:rPr>
        <w:t>Foi benéfico para agilizar toda a gestão pois sabíamos exatamente o papel de cada um e o que entregar</w:t>
      </w:r>
    </w:p>
    <w:p w14:paraId="4D5DECB2" w14:textId="77777777" w:rsidR="00137FE5" w:rsidRDefault="00137FE5" w:rsidP="00137FE5">
      <w:pPr>
        <w:pStyle w:val="NormalWeb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       </w:t>
      </w:r>
    </w:p>
    <w:p w14:paraId="274E4D12" w14:textId="77777777" w:rsidR="00137FE5" w:rsidRDefault="00137FE5" w:rsidP="00137FE5">
      <w:pPr>
        <w:pStyle w:val="NormalWeb"/>
        <w:numPr>
          <w:ilvl w:val="0"/>
          <w:numId w:val="26"/>
        </w:numPr>
        <w:tabs>
          <w:tab w:val="clear" w:pos="851"/>
        </w:tabs>
        <w:spacing w:line="240" w:lineRule="auto"/>
        <w:ind w:left="1440"/>
        <w:jc w:val="left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João Vinicius ().</w:t>
      </w:r>
    </w:p>
    <w:p w14:paraId="01EF6E4E" w14:textId="77777777" w:rsidR="00137FE5" w:rsidRDefault="00137FE5" w:rsidP="00137FE5">
      <w:pPr>
        <w:pStyle w:val="NormalWeb"/>
        <w:numPr>
          <w:ilvl w:val="0"/>
          <w:numId w:val="26"/>
        </w:numPr>
        <w:tabs>
          <w:tab w:val="clear" w:pos="851"/>
        </w:tabs>
        <w:spacing w:line="240" w:lineRule="auto"/>
        <w:ind w:left="1440"/>
        <w:jc w:val="left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Mateus Lopis (Dicionário de dados, Script de suporte, site, Diagrama, Product Backlog, Documentação Final).</w:t>
      </w:r>
    </w:p>
    <w:p w14:paraId="596753BE" w14:textId="77777777" w:rsidR="00137FE5" w:rsidRDefault="00137FE5" w:rsidP="00137FE5">
      <w:pPr>
        <w:pStyle w:val="NormalWeb"/>
        <w:numPr>
          <w:ilvl w:val="0"/>
          <w:numId w:val="26"/>
        </w:numPr>
        <w:tabs>
          <w:tab w:val="clear" w:pos="851"/>
        </w:tabs>
        <w:spacing w:line="240" w:lineRule="auto"/>
        <w:ind w:left="1440"/>
        <w:jc w:val="left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Igor Batistela (Script de Suporte, site, Documentação e Slides, Planilhas de Product Backlog/Sprint/Riscos/Requisitos, Logotipo do grupo).</w:t>
      </w:r>
    </w:p>
    <w:p w14:paraId="6C047CB6" w14:textId="7014F084" w:rsidR="00137FE5" w:rsidRDefault="00137FE5" w:rsidP="00137FE5">
      <w:pPr>
        <w:pStyle w:val="NormalWeb"/>
        <w:numPr>
          <w:ilvl w:val="0"/>
          <w:numId w:val="26"/>
        </w:numPr>
        <w:tabs>
          <w:tab w:val="clear" w:pos="851"/>
        </w:tabs>
        <w:spacing w:line="240" w:lineRule="auto"/>
        <w:ind w:left="1440"/>
        <w:jc w:val="left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Wesley Souza (Analytics, Contextualização das </w:t>
      </w:r>
      <w:r w:rsidR="002852AC">
        <w:rPr>
          <w:rFonts w:ascii="Arial" w:hAnsi="Arial" w:cs="Arial"/>
          <w:color w:val="000000"/>
          <w:sz w:val="22"/>
          <w:szCs w:val="22"/>
        </w:rPr>
        <w:t>documentações, Fluxograma</w:t>
      </w:r>
      <w:r>
        <w:rPr>
          <w:rFonts w:ascii="Arial" w:hAnsi="Arial" w:cs="Arial"/>
          <w:color w:val="000000"/>
          <w:sz w:val="22"/>
          <w:szCs w:val="22"/>
        </w:rPr>
        <w:t xml:space="preserve"> de suporte, Requisitos/Risco/Backlog/SprintBacklog/HLD/LLD, Slides, Manuais, Relatório de Decisão e Homologação).</w:t>
      </w:r>
    </w:p>
    <w:p w14:paraId="0331370D" w14:textId="2DF28151" w:rsidR="00137FE5" w:rsidRDefault="00137FE5" w:rsidP="00137FE5">
      <w:pPr>
        <w:pStyle w:val="NormalWeb"/>
        <w:numPr>
          <w:ilvl w:val="0"/>
          <w:numId w:val="26"/>
        </w:numPr>
        <w:tabs>
          <w:tab w:val="clear" w:pos="851"/>
        </w:tabs>
        <w:spacing w:line="240" w:lineRule="auto"/>
        <w:ind w:left="1440"/>
        <w:jc w:val="left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Gabriel </w:t>
      </w:r>
      <w:r w:rsidR="002852AC">
        <w:rPr>
          <w:rFonts w:ascii="Arial" w:hAnsi="Arial" w:cs="Arial"/>
          <w:color w:val="000000"/>
          <w:sz w:val="22"/>
          <w:szCs w:val="22"/>
        </w:rPr>
        <w:t>Domingos (</w:t>
      </w:r>
      <w:r>
        <w:rPr>
          <w:rFonts w:ascii="Arial" w:hAnsi="Arial" w:cs="Arial"/>
          <w:color w:val="000000"/>
          <w:sz w:val="22"/>
          <w:szCs w:val="22"/>
        </w:rPr>
        <w:t xml:space="preserve">Manual de implementação, Slides, Apresentação final, Modelagem lógica, Site, Documentação). </w:t>
      </w:r>
    </w:p>
    <w:p w14:paraId="1219949D" w14:textId="77777777" w:rsidR="00137FE5" w:rsidRDefault="00137FE5" w:rsidP="002852AC">
      <w:pPr>
        <w:pStyle w:val="Ttulo2"/>
        <w:numPr>
          <w:ilvl w:val="0"/>
          <w:numId w:val="0"/>
        </w:numPr>
        <w:spacing w:before="360" w:after="80"/>
        <w:rPr>
          <w:rFonts w:ascii="Times New Roman" w:hAnsi="Times New Roman" w:cs="Times New Roman"/>
          <w:sz w:val="36"/>
          <w:szCs w:val="36"/>
        </w:rPr>
      </w:pPr>
      <w:r>
        <w:rPr>
          <w:color w:val="000000"/>
          <w:sz w:val="34"/>
          <w:szCs w:val="34"/>
        </w:rPr>
        <w:t>2.3</w:t>
      </w:r>
      <w:r>
        <w:rPr>
          <w:b/>
          <w:bCs w:val="0"/>
          <w:color w:val="000000"/>
          <w:sz w:val="14"/>
          <w:szCs w:val="14"/>
        </w:rPr>
        <w:t xml:space="preserve">         </w:t>
      </w:r>
      <w:r>
        <w:rPr>
          <w:color w:val="000000"/>
          <w:sz w:val="34"/>
          <w:szCs w:val="34"/>
        </w:rPr>
        <w:t>Gestão dos Riscos do Projeto</w:t>
      </w:r>
    </w:p>
    <w:p w14:paraId="7A6708ED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         </w:t>
      </w:r>
      <w:r>
        <w:rPr>
          <w:rStyle w:val="apple-tab-span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(Atraso na entrega das atividades.)</w:t>
      </w:r>
    </w:p>
    <w:p w14:paraId="5DCE5E49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Um dos riscos principais, pois mesmo com a ajuda de todos do grupo, são muitas atividades.</w:t>
      </w:r>
    </w:p>
    <w:p w14:paraId="51040FD4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Plano de resposta: Terminar o projeto na hora certa e sem sobrecarregar</w:t>
      </w:r>
    </w:p>
    <w:p w14:paraId="23E014C7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algum integrante com muitas atividades</w:t>
      </w:r>
    </w:p>
    <w:p w14:paraId="6689EB2F" w14:textId="77777777" w:rsidR="00137FE5" w:rsidRDefault="00137FE5" w:rsidP="00137FE5">
      <w:pPr>
        <w:spacing w:after="240"/>
      </w:pPr>
    </w:p>
    <w:p w14:paraId="5410628F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(Falta de internet durante aula.)</w:t>
      </w:r>
    </w:p>
    <w:p w14:paraId="13A1E4CA" w14:textId="4D110426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Risco alto, </w:t>
      </w:r>
      <w:r w:rsidR="002852AC">
        <w:rPr>
          <w:rFonts w:ascii="Arial" w:hAnsi="Arial" w:cs="Arial"/>
          <w:color w:val="000000"/>
          <w:sz w:val="22"/>
          <w:szCs w:val="22"/>
        </w:rPr>
        <w:t>porém,</w:t>
      </w:r>
      <w:r>
        <w:rPr>
          <w:rFonts w:ascii="Arial" w:hAnsi="Arial" w:cs="Arial"/>
          <w:color w:val="000000"/>
          <w:sz w:val="22"/>
          <w:szCs w:val="22"/>
        </w:rPr>
        <w:t xml:space="preserve"> pouco provável, pois na apresentação a internet</w:t>
      </w:r>
    </w:p>
    <w:p w14:paraId="44D2CEE2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deverá estar concentrada aos alunos que necessitarem dela.</w:t>
      </w:r>
    </w:p>
    <w:p w14:paraId="6657821A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Plano de resposta: testar tudo com antecedência e preparar a internet do celular</w:t>
      </w:r>
    </w:p>
    <w:p w14:paraId="4626FCA8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como roteador para utilizar caso precise.</w:t>
      </w:r>
    </w:p>
    <w:p w14:paraId="37E188A8" w14:textId="67C29F98" w:rsidR="002852AC" w:rsidRPr="002852AC" w:rsidRDefault="00137FE5" w:rsidP="002852AC">
      <w:pPr>
        <w:spacing w:after="240"/>
      </w:pPr>
      <w:r>
        <w:br/>
      </w:r>
      <w:r>
        <w:br/>
      </w:r>
    </w:p>
    <w:p w14:paraId="7D50C944" w14:textId="61AFB426" w:rsidR="00137FE5" w:rsidRDefault="00137FE5" w:rsidP="002852AC">
      <w:pPr>
        <w:pStyle w:val="Ttulo2"/>
        <w:numPr>
          <w:ilvl w:val="0"/>
          <w:numId w:val="0"/>
        </w:numPr>
        <w:spacing w:before="360" w:after="80"/>
      </w:pPr>
      <w:r>
        <w:rPr>
          <w:color w:val="000000"/>
          <w:sz w:val="34"/>
          <w:szCs w:val="34"/>
        </w:rPr>
        <w:lastRenderedPageBreak/>
        <w:t>2.4</w:t>
      </w:r>
      <w:r>
        <w:rPr>
          <w:b/>
          <w:bCs w:val="0"/>
          <w:color w:val="000000"/>
          <w:sz w:val="14"/>
          <w:szCs w:val="14"/>
        </w:rPr>
        <w:t xml:space="preserve">         </w:t>
      </w:r>
      <w:r>
        <w:rPr>
          <w:color w:val="000000"/>
          <w:sz w:val="34"/>
          <w:szCs w:val="34"/>
        </w:rPr>
        <w:t>PRODUCT BACKLOG e requisitos</w:t>
      </w:r>
    </w:p>
    <w:p w14:paraId="64580DF9" w14:textId="45B17E29" w:rsidR="00137FE5" w:rsidRDefault="00137FE5" w:rsidP="00137FE5">
      <w:pPr>
        <w:pStyle w:val="NormalWeb"/>
      </w:pPr>
      <w:r>
        <w:rPr>
          <w:rFonts w:ascii="Arial" w:hAnsi="Arial" w:cs="Arial"/>
          <w:noProof/>
          <w:color w:val="FF0000"/>
          <w:sz w:val="22"/>
          <w:szCs w:val="22"/>
          <w:lang w:eastAsia="pt-BR"/>
        </w:rPr>
        <w:drawing>
          <wp:inline distT="0" distB="0" distL="0" distR="0" wp14:anchorId="29288C20" wp14:editId="6F55B299">
            <wp:extent cx="5732145" cy="1719580"/>
            <wp:effectExtent l="0" t="0" r="1905" b="0"/>
            <wp:docPr id="25" name="Imagem 25" descr="https://lh4.googleusercontent.com/kzYXDBob6lJ0GQA2YKSAPeYyrI9E4fJeScTNvk5ormaoxFcmB1JY8fXdAPBWCEF9D_uJVYSxz0YUO4ujru5A87vu3hI0gKxgoQQKAxWxhrRFecrIkdpH_E3XMGfGi5W6EkR8Vv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kzYXDBob6lJ0GQA2YKSAPeYyrI9E4fJeScTNvk5ormaoxFcmB1JY8fXdAPBWCEF9D_uJVYSxz0YUO4ujru5A87vu3hI0gKxgoQQKAxWxhrRFecrIkdpH_E3XMGfGi5W6EkR8VvF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CFC40" w14:textId="77777777" w:rsidR="00137FE5" w:rsidRDefault="00137FE5" w:rsidP="00137FE5"/>
    <w:p w14:paraId="7005E137" w14:textId="17C5B1D2" w:rsidR="00137FE5" w:rsidRDefault="00137FE5" w:rsidP="00137FE5">
      <w:pPr>
        <w:pStyle w:val="NormalWeb"/>
      </w:pPr>
      <w:r>
        <w:rPr>
          <w:rFonts w:ascii="Arial" w:hAnsi="Arial" w:cs="Arial"/>
          <w:noProof/>
          <w:color w:val="FF0000"/>
          <w:sz w:val="22"/>
          <w:szCs w:val="22"/>
          <w:lang w:eastAsia="pt-BR"/>
        </w:rPr>
        <w:drawing>
          <wp:inline distT="0" distB="0" distL="0" distR="0" wp14:anchorId="139463F2" wp14:editId="30E3371A">
            <wp:extent cx="5732145" cy="2756535"/>
            <wp:effectExtent l="0" t="0" r="1905" b="5715"/>
            <wp:docPr id="24" name="Imagem 24" descr="https://lh6.googleusercontent.com/ikzDakRjv5UOnv1YYCDdWTqfmpyeWzLJ_dQpiwerrCSObYW0eauMKLjqFvkh-4_VkZWzVBkg0Y0GzPMXF1HcIgbPkcDQqXvdMWbtk99kzYxbptkNBPqQmIZ-mJ7QRmzgqrY7u2r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ikzDakRjv5UOnv1YYCDdWTqfmpyeWzLJ_dQpiwerrCSObYW0eauMKLjqFvkh-4_VkZWzVBkg0Y0GzPMXF1HcIgbPkcDQqXvdMWbtk99kzYxbptkNBPqQmIZ-mJ7QRmzgqrY7u2rj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DDD23" w14:textId="77777777" w:rsidR="00137FE5" w:rsidRDefault="00137FE5" w:rsidP="00137FE5"/>
    <w:p w14:paraId="3F395FC2" w14:textId="073C8A23" w:rsidR="00137FE5" w:rsidRDefault="00137FE5" w:rsidP="00137FE5">
      <w:pPr>
        <w:pStyle w:val="NormalWeb"/>
      </w:pPr>
      <w:r>
        <w:rPr>
          <w:rFonts w:ascii="Arial" w:hAnsi="Arial" w:cs="Arial"/>
          <w:noProof/>
          <w:color w:val="FF0000"/>
          <w:sz w:val="22"/>
          <w:szCs w:val="22"/>
          <w:lang w:eastAsia="pt-BR"/>
        </w:rPr>
        <w:drawing>
          <wp:inline distT="0" distB="0" distL="0" distR="0" wp14:anchorId="3ECAF6DB" wp14:editId="4692C280">
            <wp:extent cx="5732145" cy="2224405"/>
            <wp:effectExtent l="0" t="0" r="1905" b="4445"/>
            <wp:docPr id="23" name="Imagem 23" descr="https://lh5.googleusercontent.com/E3f5zWLJhmB5MDuy1z3WeAM31bQQioUTTq5zsOxofr6JH0emeQZ0cLeV86Qzhyc6uti_0jTa4K4nkD-GK6PWWi7jcKzC865ASfTYKmVCORfEvYGEZWKfcDscG5TcaBorvo1Gr_y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E3f5zWLJhmB5MDuy1z3WeAM31bQQioUTTq5zsOxofr6JH0emeQZ0cLeV86Qzhyc6uti_0jTa4K4nkD-GK6PWWi7jcKzC865ASfTYKmVCORfEvYGEZWKfcDscG5TcaBorvo1Gr_y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595D" w14:textId="77777777" w:rsidR="00137FE5" w:rsidRDefault="00137FE5" w:rsidP="00137FE5">
      <w:pPr>
        <w:pStyle w:val="NormalWeb"/>
      </w:pPr>
      <w:r>
        <w:rPr>
          <w:rFonts w:ascii="Arial" w:hAnsi="Arial" w:cs="Arial"/>
          <w:color w:val="FF0000"/>
          <w:sz w:val="22"/>
          <w:szCs w:val="22"/>
        </w:rPr>
        <w:t xml:space="preserve"> </w:t>
      </w:r>
    </w:p>
    <w:p w14:paraId="0F400DFE" w14:textId="77777777" w:rsidR="00137FE5" w:rsidRDefault="00137FE5" w:rsidP="002852AC">
      <w:pPr>
        <w:pStyle w:val="Ttulo2"/>
        <w:numPr>
          <w:ilvl w:val="0"/>
          <w:numId w:val="0"/>
        </w:numPr>
        <w:spacing w:before="360" w:after="80"/>
      </w:pPr>
      <w:r>
        <w:rPr>
          <w:color w:val="000000"/>
          <w:sz w:val="34"/>
          <w:szCs w:val="34"/>
        </w:rPr>
        <w:lastRenderedPageBreak/>
        <w:t>2.5</w:t>
      </w:r>
      <w:r>
        <w:rPr>
          <w:b/>
          <w:bCs w:val="0"/>
          <w:color w:val="000000"/>
          <w:sz w:val="14"/>
          <w:szCs w:val="14"/>
        </w:rPr>
        <w:t xml:space="preserve">         </w:t>
      </w:r>
      <w:r>
        <w:rPr>
          <w:color w:val="000000"/>
          <w:sz w:val="34"/>
          <w:szCs w:val="34"/>
        </w:rPr>
        <w:t>Sprints / sprint backlog</w:t>
      </w:r>
    </w:p>
    <w:p w14:paraId="7E18E4C5" w14:textId="3A116691" w:rsidR="00137FE5" w:rsidRDefault="00137FE5" w:rsidP="00137FE5">
      <w:pPr>
        <w:pStyle w:val="NormalWeb"/>
      </w:pPr>
      <w:r>
        <w:rPr>
          <w:rFonts w:ascii="Arial" w:hAnsi="Arial" w:cs="Arial"/>
          <w:noProof/>
          <w:color w:val="FF0000"/>
          <w:sz w:val="22"/>
          <w:szCs w:val="22"/>
          <w:lang w:eastAsia="pt-BR"/>
        </w:rPr>
        <w:drawing>
          <wp:inline distT="0" distB="0" distL="0" distR="0" wp14:anchorId="0B6D1564" wp14:editId="70319AED">
            <wp:extent cx="5732145" cy="1910715"/>
            <wp:effectExtent l="0" t="0" r="1905" b="0"/>
            <wp:docPr id="22" name="Imagem 22" descr="https://lh6.googleusercontent.com/4KKVcUEufy4_bHQ-4zZHlD98DnklsnYDYq3mfNfxX_bP1P0yCP728-9DupfKLe2_z8ed-zORIELcwNa_GMoLDyeq4u1wYYOdES5SNgO055T-ovTQPivkCQs6b9pNKpaXwsLBhZ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4KKVcUEufy4_bHQ-4zZHlD98DnklsnYDYq3mfNfxX_bP1P0yCP728-9DupfKLe2_z8ed-zORIELcwNa_GMoLDyeq4u1wYYOdES5SNgO055T-ovTQPivkCQs6b9pNKpaXwsLBhZo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D47B7" w14:textId="77777777" w:rsidR="00137FE5" w:rsidRDefault="00137FE5" w:rsidP="00137FE5"/>
    <w:p w14:paraId="4484EB8E" w14:textId="77777777" w:rsidR="00137FE5" w:rsidRDefault="00137FE5" w:rsidP="00137FE5">
      <w:pPr>
        <w:pStyle w:val="NormalWeb"/>
      </w:pPr>
      <w:r>
        <w:rPr>
          <w:rStyle w:val="apple-tab-span"/>
          <w:color w:val="FF0000"/>
          <w:sz w:val="22"/>
          <w:szCs w:val="22"/>
        </w:rPr>
        <w:tab/>
      </w:r>
    </w:p>
    <w:p w14:paraId="3A4D89A4" w14:textId="24D77DE8" w:rsidR="00137FE5" w:rsidRDefault="00137FE5" w:rsidP="00137FE5">
      <w:pPr>
        <w:pStyle w:val="NormalWeb"/>
      </w:pPr>
      <w:r>
        <w:rPr>
          <w:rFonts w:ascii="Arial" w:hAnsi="Arial" w:cs="Arial"/>
          <w:noProof/>
          <w:color w:val="FF0000"/>
          <w:sz w:val="22"/>
          <w:szCs w:val="22"/>
          <w:lang w:eastAsia="pt-BR"/>
        </w:rPr>
        <w:drawing>
          <wp:inline distT="0" distB="0" distL="0" distR="0" wp14:anchorId="72DA4B08" wp14:editId="54DFB2B4">
            <wp:extent cx="5732145" cy="1828800"/>
            <wp:effectExtent l="0" t="0" r="1905" b="0"/>
            <wp:docPr id="21" name="Imagem 21" descr="https://lh3.googleusercontent.com/DlJvWi1ojg5SH-BPOlJayhmIJrqd4KLV2TljlkOtSJaQjUaE9cOwIRU2D9sYV2J7KZpTGoZPhDFqNtk-5OCWkpPRqHWcojBN_ubK1pxRmimexGD-2qzkLHUPmP23G_9VIsi7BJ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DlJvWi1ojg5SH-BPOlJayhmIJrqd4KLV2TljlkOtSJaQjUaE9cOwIRU2D9sYV2J7KZpTGoZPhDFqNtk-5OCWkpPRqHWcojBN_ubK1pxRmimexGD-2qzkLHUPmP23G_9VIsi7BJl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</w:p>
    <w:p w14:paraId="4BA6375D" w14:textId="77777777" w:rsidR="00137FE5" w:rsidRDefault="00137FE5" w:rsidP="00137FE5">
      <w:pPr>
        <w:spacing w:after="240"/>
      </w:pPr>
      <w:r>
        <w:br/>
      </w:r>
    </w:p>
    <w:p w14:paraId="42A6BC02" w14:textId="77777777" w:rsidR="00137FE5" w:rsidRDefault="00137FE5" w:rsidP="002852AC">
      <w:pPr>
        <w:pStyle w:val="Ttulo1"/>
        <w:numPr>
          <w:ilvl w:val="0"/>
          <w:numId w:val="0"/>
        </w:numPr>
        <w:spacing w:before="480" w:after="120"/>
      </w:pPr>
      <w:r>
        <w:rPr>
          <w:color w:val="000000"/>
          <w:sz w:val="46"/>
          <w:szCs w:val="46"/>
        </w:rPr>
        <w:lastRenderedPageBreak/>
        <w:t>3</w:t>
      </w:r>
      <w:r>
        <w:rPr>
          <w:b w:val="0"/>
          <w:bCs w:val="0"/>
          <w:color w:val="000000"/>
          <w:sz w:val="14"/>
          <w:szCs w:val="14"/>
        </w:rPr>
        <w:t xml:space="preserve">   </w:t>
      </w:r>
      <w:r>
        <w:rPr>
          <w:rStyle w:val="apple-tab-span"/>
          <w:b w:val="0"/>
          <w:bCs w:val="0"/>
          <w:color w:val="000000"/>
          <w:sz w:val="14"/>
          <w:szCs w:val="14"/>
        </w:rPr>
        <w:tab/>
      </w:r>
      <w:r>
        <w:rPr>
          <w:color w:val="000000"/>
          <w:sz w:val="46"/>
          <w:szCs w:val="46"/>
        </w:rPr>
        <w:t>desenvolvimento do projeto</w:t>
      </w:r>
    </w:p>
    <w:p w14:paraId="11876EAC" w14:textId="77777777" w:rsidR="00137FE5" w:rsidRDefault="00137FE5" w:rsidP="00137FE5">
      <w:pPr>
        <w:pStyle w:val="NormalWeb"/>
      </w:pPr>
      <w:r>
        <w:rPr>
          <w:rFonts w:ascii="Arial" w:hAnsi="Arial" w:cs="Arial"/>
          <w:color w:val="FF0000"/>
          <w:sz w:val="22"/>
          <w:szCs w:val="22"/>
        </w:rPr>
        <w:t xml:space="preserve"> </w:t>
      </w:r>
    </w:p>
    <w:p w14:paraId="13AD7D13" w14:textId="77777777" w:rsidR="00137FE5" w:rsidRDefault="00137FE5" w:rsidP="002852AC">
      <w:pPr>
        <w:pStyle w:val="Ttulo2"/>
        <w:numPr>
          <w:ilvl w:val="0"/>
          <w:numId w:val="0"/>
        </w:numPr>
        <w:spacing w:before="360" w:after="80"/>
      </w:pPr>
      <w:r>
        <w:rPr>
          <w:color w:val="000000"/>
          <w:sz w:val="34"/>
          <w:szCs w:val="34"/>
        </w:rPr>
        <w:t>3.1</w:t>
      </w:r>
      <w:r>
        <w:rPr>
          <w:b/>
          <w:bCs w:val="0"/>
          <w:color w:val="000000"/>
          <w:sz w:val="14"/>
          <w:szCs w:val="14"/>
        </w:rPr>
        <w:t xml:space="preserve">         </w:t>
      </w:r>
      <w:r>
        <w:rPr>
          <w:color w:val="000000"/>
          <w:sz w:val="34"/>
          <w:szCs w:val="34"/>
        </w:rPr>
        <w:t>Solução Técnica – Aquisição de dados via Arduino</w:t>
      </w:r>
    </w:p>
    <w:p w14:paraId="01A40B69" w14:textId="77777777" w:rsidR="00137FE5" w:rsidRDefault="00137FE5" w:rsidP="00137FE5">
      <w:pPr>
        <w:pStyle w:val="NormalWeb"/>
      </w:pPr>
      <w:r>
        <w:rPr>
          <w:rFonts w:ascii="Arial" w:hAnsi="Arial" w:cs="Arial"/>
          <w:color w:val="FF0000"/>
          <w:sz w:val="22"/>
          <w:szCs w:val="22"/>
        </w:rPr>
        <w:t xml:space="preserve">          </w:t>
      </w:r>
      <w:r>
        <w:rPr>
          <w:rStyle w:val="apple-tab-span"/>
          <w:color w:val="FF0000"/>
          <w:sz w:val="22"/>
          <w:szCs w:val="22"/>
        </w:rPr>
        <w:tab/>
      </w:r>
    </w:p>
    <w:p w14:paraId="0D5675E4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O sensor DHT11 conectado com o arduino capta a umidade e temperatura</w:t>
      </w:r>
    </w:p>
    <w:p w14:paraId="48F56EE4" w14:textId="77777777" w:rsidR="00137FE5" w:rsidRDefault="00137FE5" w:rsidP="00137FE5">
      <w:pPr>
        <w:spacing w:after="240"/>
      </w:pPr>
    </w:p>
    <w:p w14:paraId="0AABF59D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Um sensor DHT11 onde cada pino possui uma função e deve ser conectado de forma correta para que o sensor não queime, o sensor possui</w:t>
      </w:r>
    </w:p>
    <w:p w14:paraId="01FA3C7D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color w:val="000000"/>
          <w:sz w:val="22"/>
          <w:szCs w:val="22"/>
        </w:rPr>
        <w:t>VCC</w:t>
      </w:r>
      <w:r>
        <w:rPr>
          <w:rFonts w:ascii="Arial" w:hAnsi="Arial" w:cs="Arial"/>
          <w:color w:val="000000"/>
          <w:sz w:val="22"/>
          <w:szCs w:val="22"/>
        </w:rPr>
        <w:t xml:space="preserve"> - Pino de alimentação, por ele passa energia elétrica positiva.</w:t>
      </w:r>
    </w:p>
    <w:p w14:paraId="77EF4094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DADOS</w:t>
      </w:r>
      <w:r>
        <w:rPr>
          <w:rFonts w:ascii="Arial" w:hAnsi="Arial" w:cs="Arial"/>
          <w:color w:val="000000"/>
          <w:sz w:val="22"/>
          <w:szCs w:val="22"/>
        </w:rPr>
        <w:t xml:space="preserve"> - Pino pelo qual os dados de umidade e temperatura passarão.</w:t>
      </w:r>
    </w:p>
    <w:p w14:paraId="308D5E50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N/A</w:t>
      </w:r>
      <w:r>
        <w:rPr>
          <w:rFonts w:ascii="Arial" w:hAnsi="Arial" w:cs="Arial"/>
          <w:color w:val="000000"/>
          <w:sz w:val="22"/>
          <w:szCs w:val="22"/>
        </w:rPr>
        <w:t xml:space="preserve"> - Este pino serve somente para a sustentação do sensor.</w:t>
      </w:r>
    </w:p>
    <w:p w14:paraId="3A67E6E0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color w:val="000000"/>
          <w:sz w:val="22"/>
          <w:szCs w:val="22"/>
        </w:rPr>
        <w:t>GND</w:t>
      </w:r>
      <w:r>
        <w:rPr>
          <w:rFonts w:ascii="Arial" w:hAnsi="Arial" w:cs="Arial"/>
          <w:color w:val="000000"/>
          <w:sz w:val="22"/>
          <w:szCs w:val="22"/>
        </w:rPr>
        <w:t xml:space="preserve"> - Este pino serve como um terra levando a carga elétrica negativa.</w:t>
      </w:r>
    </w:p>
    <w:p w14:paraId="3F10E19D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</w:rPr>
        <w:t>O sensor possui os três fios onde conectará o sensor e a placa ao arduino</w:t>
      </w:r>
    </w:p>
    <w:p w14:paraId="05AC0D65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</w:rPr>
        <w:t>Vcc</w:t>
      </w:r>
      <w:r>
        <w:rPr>
          <w:rFonts w:ascii="Arial" w:hAnsi="Arial" w:cs="Arial"/>
          <w:color w:val="000000"/>
        </w:rPr>
        <w:t xml:space="preserve"> - conectado ao 5v ou 3,5v</w:t>
      </w:r>
    </w:p>
    <w:p w14:paraId="348A8880" w14:textId="1AB9210F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</w:rPr>
        <w:t>Dados</w:t>
      </w:r>
      <w:r>
        <w:rPr>
          <w:rFonts w:ascii="Arial" w:hAnsi="Arial" w:cs="Arial"/>
          <w:color w:val="000000"/>
        </w:rPr>
        <w:t xml:space="preserve"> - em algumas das portas analógicas, sendo </w:t>
      </w:r>
      <w:r w:rsidR="002852AC">
        <w:rPr>
          <w:rFonts w:ascii="Arial" w:hAnsi="Arial" w:cs="Arial"/>
          <w:color w:val="000000"/>
        </w:rPr>
        <w:t>elas A</w:t>
      </w:r>
      <w:r>
        <w:rPr>
          <w:rFonts w:ascii="Arial" w:hAnsi="Arial" w:cs="Arial"/>
          <w:color w:val="000000"/>
        </w:rPr>
        <w:t>0 até A5. Porém, para nossa solução recomendamos A5.</w:t>
      </w:r>
    </w:p>
    <w:p w14:paraId="41A361CE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</w:rPr>
        <w:t>N/A</w:t>
      </w:r>
      <w:r>
        <w:rPr>
          <w:rFonts w:ascii="Arial" w:hAnsi="Arial" w:cs="Arial"/>
          <w:color w:val="000000"/>
        </w:rPr>
        <w:t xml:space="preserve"> - não se conecta com nada</w:t>
      </w:r>
    </w:p>
    <w:p w14:paraId="33EBE45E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</w:rPr>
        <w:t>GND</w:t>
      </w:r>
      <w:r>
        <w:rPr>
          <w:rFonts w:ascii="Arial" w:hAnsi="Arial" w:cs="Arial"/>
          <w:color w:val="000000"/>
        </w:rPr>
        <w:t xml:space="preserve"> - vai no próprio GND do arduino.</w:t>
      </w:r>
    </w:p>
    <w:p w14:paraId="7BA4BD64" w14:textId="77777777" w:rsidR="00137FE5" w:rsidRDefault="00137FE5" w:rsidP="00137FE5">
      <w:pPr>
        <w:spacing w:after="240"/>
      </w:pPr>
      <w:r>
        <w:br/>
      </w:r>
    </w:p>
    <w:p w14:paraId="7A029DF6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FF0000"/>
          <w:sz w:val="22"/>
          <w:szCs w:val="22"/>
        </w:rPr>
        <w:t xml:space="preserve"> </w:t>
      </w:r>
    </w:p>
    <w:p w14:paraId="5172D14A" w14:textId="77777777" w:rsidR="00137FE5" w:rsidRDefault="00137FE5" w:rsidP="00137FE5"/>
    <w:p w14:paraId="3CD3E584" w14:textId="77777777" w:rsidR="00137FE5" w:rsidRDefault="00137FE5" w:rsidP="004E76A8">
      <w:pPr>
        <w:pStyle w:val="Ttulo2"/>
        <w:numPr>
          <w:ilvl w:val="0"/>
          <w:numId w:val="0"/>
        </w:numPr>
        <w:spacing w:before="360" w:after="80"/>
      </w:pPr>
      <w:r>
        <w:rPr>
          <w:color w:val="000000"/>
          <w:sz w:val="34"/>
          <w:szCs w:val="34"/>
        </w:rPr>
        <w:t>3.2</w:t>
      </w:r>
      <w:r>
        <w:rPr>
          <w:b/>
          <w:bCs w:val="0"/>
          <w:color w:val="000000"/>
          <w:sz w:val="14"/>
          <w:szCs w:val="14"/>
        </w:rPr>
        <w:t xml:space="preserve">         </w:t>
      </w:r>
      <w:r>
        <w:rPr>
          <w:color w:val="000000"/>
          <w:sz w:val="34"/>
          <w:szCs w:val="34"/>
        </w:rPr>
        <w:t>Solução Técnica - Aplicação</w:t>
      </w:r>
    </w:p>
    <w:p w14:paraId="2818C66E" w14:textId="77777777" w:rsidR="00137FE5" w:rsidRDefault="00137FE5" w:rsidP="00137FE5">
      <w:pPr>
        <w:pStyle w:val="NormalWeb"/>
      </w:pPr>
      <w:r>
        <w:rPr>
          <w:rFonts w:ascii="Arial" w:hAnsi="Arial" w:cs="Arial"/>
          <w:color w:val="FF0000"/>
          <w:sz w:val="22"/>
          <w:szCs w:val="22"/>
        </w:rPr>
        <w:t xml:space="preserve">          </w:t>
      </w:r>
      <w:r>
        <w:rPr>
          <w:rStyle w:val="apple-tab-span"/>
          <w:color w:val="FF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</w:p>
    <w:p w14:paraId="59813CC1" w14:textId="77777777" w:rsidR="00137FE5" w:rsidRDefault="00137FE5" w:rsidP="00137FE5"/>
    <w:p w14:paraId="4E04AD4D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HIGH LEVEL </w:t>
      </w:r>
    </w:p>
    <w:p w14:paraId="2479401C" w14:textId="6C8DC605" w:rsidR="00137FE5" w:rsidRDefault="00137FE5" w:rsidP="004E76A8">
      <w:pPr>
        <w:pStyle w:val="Ttulo2"/>
        <w:numPr>
          <w:ilvl w:val="0"/>
          <w:numId w:val="0"/>
        </w:numPr>
        <w:spacing w:before="360" w:after="80"/>
      </w:pPr>
      <w:r>
        <w:rPr>
          <w:noProof/>
          <w:color w:val="000000"/>
          <w:sz w:val="34"/>
          <w:szCs w:val="34"/>
          <w:lang w:eastAsia="pt-BR"/>
        </w:rPr>
        <w:lastRenderedPageBreak/>
        <w:drawing>
          <wp:inline distT="0" distB="0" distL="0" distR="0" wp14:anchorId="3B7D6A77" wp14:editId="23040703">
            <wp:extent cx="5732145" cy="2934335"/>
            <wp:effectExtent l="0" t="0" r="1905" b="0"/>
            <wp:docPr id="20" name="Imagem 20" descr="https://lh6.googleusercontent.com/m49VPrTbwc86zm2YWk7Jf6ruXv6OhAvbVvSycOxaR7mkhm6WJIeowOjwxl_75FoYQ_BeoWzTDr1kV8nhMv0nBRbGuC3sUngDEw5FE_VPBAExxqQ2Y2Pp-xM3KiIS8mAzVMf6Zym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m49VPrTbwc86zm2YWk7Jf6ruXv6OhAvbVvSycOxaR7mkhm6WJIeowOjwxl_75FoYQ_BeoWzTDr1kV8nhMv0nBRbGuC3sUngDEw5FE_VPBAExxqQ2Y2Pp-xM3KiIS8mAzVMf6Zymb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D438B" w14:textId="77777777" w:rsidR="00137FE5" w:rsidRDefault="00137FE5" w:rsidP="00137FE5">
      <w:pPr>
        <w:spacing w:after="240"/>
      </w:pPr>
    </w:p>
    <w:p w14:paraId="5E350F60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LOW LEVEL</w:t>
      </w:r>
    </w:p>
    <w:p w14:paraId="349BB496" w14:textId="6C745BE1" w:rsidR="00137FE5" w:rsidRDefault="00137FE5" w:rsidP="004E76A8">
      <w:pPr>
        <w:pStyle w:val="Ttulo2"/>
        <w:numPr>
          <w:ilvl w:val="0"/>
          <w:numId w:val="0"/>
        </w:numPr>
        <w:spacing w:before="360" w:after="80"/>
      </w:pPr>
      <w:r>
        <w:rPr>
          <w:noProof/>
          <w:color w:val="000000"/>
          <w:sz w:val="34"/>
          <w:szCs w:val="34"/>
          <w:lang w:eastAsia="pt-BR"/>
        </w:rPr>
        <w:drawing>
          <wp:inline distT="0" distB="0" distL="0" distR="0" wp14:anchorId="556A3B1C" wp14:editId="5581B7C8">
            <wp:extent cx="5732145" cy="3193415"/>
            <wp:effectExtent l="0" t="0" r="1905" b="6985"/>
            <wp:docPr id="19" name="Imagem 19" descr="https://lh3.googleusercontent.com/tcGrGXHmAfz1tXgWATJyo5FTjO8abPQUjQMzpHQiRLvklTqUxxn-JP9TGVvl9EYPnK2wLxNIJMQS1YF7lIKFxufG6B-2iUrhigFsAG4XnfcZCYFaXNcj4tjjKr11rAZ7X-auNF4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tcGrGXHmAfz1tXgWATJyo5FTjO8abPQUjQMzpHQiRLvklTqUxxn-JP9TGVvl9EYPnK2wLxNIJMQS1YF7lIKFxufG6B-2iUrhigFsAG4XnfcZCYFaXNcj4tjjKr11rAZ7X-auNF4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BA8BF" w14:textId="77777777" w:rsidR="00137FE5" w:rsidRDefault="00137FE5" w:rsidP="004E76A8">
      <w:pPr>
        <w:pStyle w:val="Ttulo2"/>
        <w:numPr>
          <w:ilvl w:val="0"/>
          <w:numId w:val="0"/>
        </w:numPr>
        <w:spacing w:before="360" w:after="80"/>
      </w:pPr>
      <w:r>
        <w:rPr>
          <w:color w:val="000000"/>
          <w:sz w:val="34"/>
          <w:szCs w:val="34"/>
        </w:rPr>
        <w:t>3.3</w:t>
      </w:r>
      <w:r>
        <w:rPr>
          <w:b/>
          <w:bCs w:val="0"/>
          <w:color w:val="000000"/>
          <w:sz w:val="14"/>
          <w:szCs w:val="14"/>
        </w:rPr>
        <w:t xml:space="preserve">         </w:t>
      </w:r>
      <w:r>
        <w:rPr>
          <w:color w:val="000000"/>
          <w:sz w:val="34"/>
          <w:szCs w:val="34"/>
        </w:rPr>
        <w:t>Banco de Dados</w:t>
      </w:r>
    </w:p>
    <w:p w14:paraId="41358173" w14:textId="77777777" w:rsidR="00137FE5" w:rsidRDefault="00137FE5" w:rsidP="00137FE5">
      <w:pPr>
        <w:spacing w:after="240"/>
      </w:pPr>
    </w:p>
    <w:p w14:paraId="3CB3FF5B" w14:textId="0D0B25D8" w:rsidR="00137FE5" w:rsidRDefault="00137FE5" w:rsidP="00137FE5">
      <w:pPr>
        <w:pStyle w:val="NormalWeb"/>
        <w:numPr>
          <w:ilvl w:val="0"/>
          <w:numId w:val="27"/>
        </w:numPr>
        <w:spacing w:line="240" w:lineRule="auto"/>
        <w:jc w:val="left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FF0000"/>
          <w:sz w:val="22"/>
          <w:szCs w:val="22"/>
        </w:rPr>
        <w:lastRenderedPageBreak/>
        <w:t xml:space="preserve">  </w:t>
      </w:r>
      <w:r>
        <w:rPr>
          <w:rFonts w:ascii="Arial" w:hAnsi="Arial" w:cs="Arial"/>
          <w:b/>
          <w:bCs/>
          <w:color w:val="000000"/>
          <w:sz w:val="28"/>
          <w:szCs w:val="28"/>
        </w:rPr>
        <w:t>Lógico :           </w:t>
      </w:r>
      <w:r>
        <w:rPr>
          <w:rFonts w:ascii="Arial" w:hAnsi="Arial" w:cs="Arial"/>
          <w:noProof/>
          <w:color w:val="000000"/>
          <w:sz w:val="28"/>
          <w:szCs w:val="28"/>
          <w:lang w:eastAsia="pt-BR"/>
        </w:rPr>
        <w:drawing>
          <wp:inline distT="0" distB="0" distL="0" distR="0" wp14:anchorId="676A7FE1" wp14:editId="18D0604D">
            <wp:extent cx="5732145" cy="4312920"/>
            <wp:effectExtent l="0" t="0" r="1905" b="0"/>
            <wp:docPr id="18" name="Imagem 18" descr="https://lh4.googleusercontent.com/JtBAoaP14RhntP7K1Y44InyJ2rajKf_3pU9xQzOWnH8EljZGWZOvzbQfdCv03FpeDusZFLscaDNSvUz7Cu9CXHsOQ_s7ozca3BLggIB4eaM2w-QPKS3Lgu74V7J7ZgX0QmEQ--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JtBAoaP14RhntP7K1Y44InyJ2rajKf_3pU9xQzOWnH8EljZGWZOvzbQfdCv03FpeDusZFLscaDNSvUz7Cu9CXHsOQ_s7ozca3BLggIB4eaM2w-QPKS3Lgu74V7J7ZgX0QmEQ--P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81315" w14:textId="77777777" w:rsidR="00137FE5" w:rsidRDefault="00137FE5" w:rsidP="00137FE5">
      <w:pPr>
        <w:spacing w:after="240"/>
        <w:rPr>
          <w:rFonts w:ascii="Times New Roman" w:hAnsi="Times New Roman"/>
        </w:rPr>
      </w:pPr>
    </w:p>
    <w:p w14:paraId="2DE10258" w14:textId="77777777" w:rsidR="00137FE5" w:rsidRDefault="00137FE5" w:rsidP="00137FE5">
      <w:pPr>
        <w:pStyle w:val="NormalWeb"/>
        <w:ind w:left="1440"/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</w:p>
    <w:p w14:paraId="2C23AB28" w14:textId="15C39157" w:rsidR="00137FE5" w:rsidRDefault="00137FE5" w:rsidP="00137FE5">
      <w:pPr>
        <w:pStyle w:val="NormalWeb"/>
        <w:numPr>
          <w:ilvl w:val="0"/>
          <w:numId w:val="28"/>
        </w:numPr>
        <w:tabs>
          <w:tab w:val="clear" w:pos="851"/>
        </w:tabs>
        <w:spacing w:line="240" w:lineRule="auto"/>
        <w:jc w:val="left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t xml:space="preserve"> </w:t>
      </w:r>
      <w:r>
        <w:rPr>
          <w:rFonts w:ascii="Arial" w:hAnsi="Arial" w:cs="Arial"/>
          <w:b/>
          <w:bCs/>
          <w:color w:val="000000"/>
          <w:sz w:val="28"/>
          <w:szCs w:val="28"/>
        </w:rPr>
        <w:t> Físico do Banco de Dados :</w:t>
      </w:r>
      <w:r>
        <w:rPr>
          <w:rFonts w:ascii="Arial" w:hAnsi="Arial" w:cs="Arial"/>
          <w:b/>
          <w:bCs/>
          <w:noProof/>
          <w:color w:val="000000"/>
          <w:sz w:val="22"/>
          <w:szCs w:val="22"/>
          <w:lang w:eastAsia="pt-BR"/>
        </w:rPr>
        <w:drawing>
          <wp:inline distT="0" distB="0" distL="0" distR="0" wp14:anchorId="7BB8CB5A" wp14:editId="5FB74AF5">
            <wp:extent cx="5732145" cy="2852420"/>
            <wp:effectExtent l="0" t="0" r="1905" b="5080"/>
            <wp:docPr id="17" name="Imagem 17" descr="https://lh5.googleusercontent.com/-lI30kv3Cr8mos-LnIdkh8ME9nBqxPaoV5c0J8rpyRQydCMoLFiMQHW6jBqoudpSPj3h-6hPXQXZ8NGeS7JUcxMiMF9r5gkreKpkyYW78G6dHSdeQllhC6iFrtnwJthIf9c_LNK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-lI30kv3Cr8mos-LnIdkh8ME9nBqxPaoV5c0J8rpyRQydCMoLFiMQHW6jBqoudpSPj3h-6hPXQXZ8NGeS7JUcxMiMF9r5gkreKpkyYW78G6dHSdeQllhC6iFrtnwJthIf9c_LNK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9F86B" w14:textId="77777777" w:rsidR="00137FE5" w:rsidRDefault="00137FE5" w:rsidP="00137FE5">
      <w:pPr>
        <w:rPr>
          <w:rFonts w:ascii="Times New Roman" w:hAnsi="Times New Roman"/>
        </w:rPr>
      </w:pPr>
    </w:p>
    <w:p w14:paraId="4F6C075F" w14:textId="77777777" w:rsidR="00137FE5" w:rsidRDefault="00137FE5" w:rsidP="00137FE5">
      <w:pPr>
        <w:pStyle w:val="NormalWeb"/>
      </w:pPr>
      <w:bookmarkStart w:id="0" w:name="_GoBack"/>
      <w:bookmarkEnd w:id="0"/>
      <w:r>
        <w:rPr>
          <w:rFonts w:ascii="Arial" w:hAnsi="Arial" w:cs="Arial"/>
          <w:color w:val="000000"/>
          <w:sz w:val="22"/>
          <w:szCs w:val="22"/>
        </w:rPr>
        <w:lastRenderedPageBreak/>
        <w:t xml:space="preserve"> </w:t>
      </w:r>
    </w:p>
    <w:p w14:paraId="7E63B3EE" w14:textId="77777777" w:rsidR="00137FE5" w:rsidRDefault="00137FE5" w:rsidP="004E76A8">
      <w:pPr>
        <w:pStyle w:val="Ttulo2"/>
        <w:numPr>
          <w:ilvl w:val="0"/>
          <w:numId w:val="0"/>
        </w:numPr>
        <w:spacing w:before="360" w:after="80"/>
      </w:pPr>
      <w:r>
        <w:rPr>
          <w:color w:val="FF0000"/>
          <w:sz w:val="34"/>
          <w:szCs w:val="34"/>
        </w:rPr>
        <w:t>3.4</w:t>
      </w:r>
      <w:r>
        <w:rPr>
          <w:b/>
          <w:bCs w:val="0"/>
          <w:color w:val="FF0000"/>
          <w:sz w:val="14"/>
          <w:szCs w:val="14"/>
        </w:rPr>
        <w:t xml:space="preserve">         </w:t>
      </w:r>
      <w:r>
        <w:rPr>
          <w:color w:val="FF0000"/>
          <w:sz w:val="34"/>
          <w:szCs w:val="34"/>
        </w:rPr>
        <w:t>Protótipo das telas, lógica e usabilidade</w:t>
      </w:r>
    </w:p>
    <w:p w14:paraId="51FAAB4B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         </w:t>
      </w:r>
      <w:r>
        <w:rPr>
          <w:rStyle w:val="apple-tab-span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Apresentar as telas construídas e sua lógica de navegação</w:t>
      </w:r>
    </w:p>
    <w:p w14:paraId="188A4393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</w:p>
    <w:p w14:paraId="0B4F2464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</w:p>
    <w:p w14:paraId="7633B677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38EBDE87" w14:textId="77777777" w:rsidR="00137FE5" w:rsidRDefault="00137FE5" w:rsidP="004E76A8">
      <w:pPr>
        <w:pStyle w:val="Ttulo2"/>
        <w:numPr>
          <w:ilvl w:val="0"/>
          <w:numId w:val="0"/>
        </w:numPr>
        <w:spacing w:before="360" w:after="80"/>
      </w:pPr>
      <w:r>
        <w:rPr>
          <w:color w:val="FF0000"/>
          <w:sz w:val="34"/>
          <w:szCs w:val="34"/>
        </w:rPr>
        <w:t>3.5</w:t>
      </w:r>
      <w:r>
        <w:rPr>
          <w:b/>
          <w:bCs w:val="0"/>
          <w:color w:val="FF0000"/>
          <w:sz w:val="14"/>
          <w:szCs w:val="14"/>
        </w:rPr>
        <w:t xml:space="preserve">         </w:t>
      </w:r>
      <w:r>
        <w:rPr>
          <w:color w:val="FF0000"/>
          <w:sz w:val="34"/>
          <w:szCs w:val="34"/>
        </w:rPr>
        <w:t>Testes</w:t>
      </w:r>
    </w:p>
    <w:p w14:paraId="4BC4BF14" w14:textId="77777777" w:rsidR="00137FE5" w:rsidRDefault="00137FE5" w:rsidP="00137FE5">
      <w:pPr>
        <w:pStyle w:val="NormalWeb"/>
      </w:pPr>
      <w:r>
        <w:rPr>
          <w:rFonts w:ascii="Arial" w:hAnsi="Arial" w:cs="Arial"/>
          <w:color w:val="FF0000"/>
          <w:sz w:val="22"/>
          <w:szCs w:val="22"/>
        </w:rPr>
        <w:t xml:space="preserve">          </w:t>
      </w:r>
      <w:r>
        <w:rPr>
          <w:rStyle w:val="apple-tab-span"/>
          <w:color w:val="FF0000"/>
          <w:sz w:val="22"/>
          <w:szCs w:val="22"/>
        </w:rPr>
        <w:tab/>
      </w:r>
      <w:r>
        <w:rPr>
          <w:rFonts w:ascii="Arial" w:hAnsi="Arial" w:cs="Arial"/>
          <w:color w:val="FF0000"/>
          <w:sz w:val="22"/>
          <w:szCs w:val="22"/>
        </w:rPr>
        <w:t xml:space="preserve">A partir dos requisitos, apresentar o Test Case / Guia de Homologação da solução </w:t>
      </w:r>
      <w:proofErr w:type="gramStart"/>
      <w:r>
        <w:rPr>
          <w:rFonts w:ascii="Arial" w:hAnsi="Arial" w:cs="Arial"/>
          <w:color w:val="FF0000"/>
          <w:sz w:val="22"/>
          <w:szCs w:val="22"/>
        </w:rPr>
        <w:t>+</w:t>
      </w:r>
      <w:proofErr w:type="gramEnd"/>
      <w:r>
        <w:rPr>
          <w:rFonts w:ascii="Arial" w:hAnsi="Arial" w:cs="Arial"/>
          <w:color w:val="FF0000"/>
          <w:sz w:val="22"/>
          <w:szCs w:val="22"/>
        </w:rPr>
        <w:t xml:space="preserve"> evidências de teste</w:t>
      </w:r>
    </w:p>
    <w:p w14:paraId="55E33A88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</w:p>
    <w:p w14:paraId="09494C33" w14:textId="04707930" w:rsidR="00036D56" w:rsidRDefault="00036D56" w:rsidP="00137FE5"/>
    <w:p w14:paraId="2346504C" w14:textId="77777777" w:rsidR="00036D56" w:rsidRPr="00036D56" w:rsidRDefault="00036D56" w:rsidP="00036D56"/>
    <w:p w14:paraId="51DE2465" w14:textId="77777777" w:rsidR="00036D56" w:rsidRPr="00036D56" w:rsidRDefault="00036D56" w:rsidP="00036D56"/>
    <w:p w14:paraId="423E85B9" w14:textId="77777777" w:rsidR="00036D56" w:rsidRPr="00036D56" w:rsidRDefault="00036D56" w:rsidP="00036D56"/>
    <w:p w14:paraId="629DEC48" w14:textId="77777777" w:rsidR="00036D56" w:rsidRPr="00036D56" w:rsidRDefault="00036D56" w:rsidP="00036D56"/>
    <w:p w14:paraId="12CA568C" w14:textId="77777777" w:rsidR="00036D56" w:rsidRPr="00036D56" w:rsidRDefault="00036D56" w:rsidP="00036D56"/>
    <w:p w14:paraId="4371264F" w14:textId="77777777" w:rsidR="00036D56" w:rsidRPr="00036D56" w:rsidRDefault="00036D56" w:rsidP="00036D56"/>
    <w:p w14:paraId="7526B9E7" w14:textId="77777777" w:rsidR="00036D56" w:rsidRPr="00036D56" w:rsidRDefault="00036D56" w:rsidP="00036D56"/>
    <w:p w14:paraId="26695707" w14:textId="77777777" w:rsidR="00036D56" w:rsidRPr="00036D56" w:rsidRDefault="00036D56" w:rsidP="00036D56"/>
    <w:p w14:paraId="529BE80B" w14:textId="77777777" w:rsidR="00036D56" w:rsidRPr="00036D56" w:rsidRDefault="00036D56" w:rsidP="00036D56"/>
    <w:p w14:paraId="69E5E467" w14:textId="4196D8ED" w:rsidR="00036D56" w:rsidRDefault="00036D56" w:rsidP="00036D56"/>
    <w:p w14:paraId="530CDA48" w14:textId="6DA56CC3" w:rsidR="00036D56" w:rsidRDefault="00036D56" w:rsidP="00036D56"/>
    <w:p w14:paraId="702D79FC" w14:textId="3BDBA750" w:rsidR="00036D56" w:rsidRDefault="00036D56" w:rsidP="00036D56">
      <w:pPr>
        <w:tabs>
          <w:tab w:val="clear" w:pos="851"/>
          <w:tab w:val="left" w:pos="1612"/>
        </w:tabs>
      </w:pPr>
      <w:r>
        <w:tab/>
      </w:r>
      <w:r w:rsidR="00137FE5">
        <w:t>implantação do projeto</w:t>
      </w:r>
    </w:p>
    <w:p w14:paraId="1390EBDF" w14:textId="280C0521" w:rsidR="00137FE5" w:rsidRDefault="00137FE5" w:rsidP="00036D56">
      <w:pPr>
        <w:pStyle w:val="NormalWeb"/>
      </w:pPr>
      <w:r>
        <w:rPr>
          <w:rFonts w:ascii="Arial" w:hAnsi="Arial" w:cs="Arial"/>
          <w:color w:val="000000"/>
          <w:sz w:val="46"/>
          <w:szCs w:val="46"/>
        </w:rPr>
        <w:t>4</w:t>
      </w:r>
      <w:r>
        <w:rPr>
          <w:rFonts w:ascii="Arial" w:hAnsi="Arial" w:cs="Arial"/>
          <w:b/>
          <w:bCs/>
          <w:color w:val="000000"/>
          <w:sz w:val="14"/>
          <w:szCs w:val="14"/>
        </w:rPr>
        <w:t xml:space="preserve">   </w:t>
      </w:r>
      <w:r>
        <w:rPr>
          <w:rStyle w:val="apple-tab-span"/>
          <w:b/>
          <w:bCs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46"/>
          <w:szCs w:val="46"/>
        </w:rPr>
        <w:t>implantação do projeto</w:t>
      </w:r>
    </w:p>
    <w:p w14:paraId="39B592FE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05D4F0F8" w14:textId="77777777" w:rsidR="00137FE5" w:rsidRDefault="00137FE5" w:rsidP="004E76A8">
      <w:pPr>
        <w:pStyle w:val="Ttulo2"/>
        <w:numPr>
          <w:ilvl w:val="0"/>
          <w:numId w:val="0"/>
        </w:numPr>
        <w:spacing w:before="360" w:after="80"/>
      </w:pPr>
      <w:r>
        <w:rPr>
          <w:color w:val="000000"/>
          <w:sz w:val="34"/>
          <w:szCs w:val="34"/>
        </w:rPr>
        <w:t>4.1</w:t>
      </w:r>
      <w:r>
        <w:rPr>
          <w:b/>
          <w:bCs w:val="0"/>
          <w:color w:val="000000"/>
          <w:sz w:val="14"/>
          <w:szCs w:val="14"/>
        </w:rPr>
        <w:t xml:space="preserve">         </w:t>
      </w:r>
      <w:r>
        <w:rPr>
          <w:color w:val="000000"/>
          <w:sz w:val="34"/>
          <w:szCs w:val="34"/>
        </w:rPr>
        <w:t>Manual de Instalação da solução</w:t>
      </w:r>
    </w:p>
    <w:p w14:paraId="552D13A3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    </w:t>
      </w:r>
      <w:r>
        <w:rPr>
          <w:rStyle w:val="apple-tab-span"/>
          <w:color w:val="000000"/>
          <w:sz w:val="22"/>
          <w:szCs w:val="22"/>
        </w:rPr>
        <w:tab/>
      </w:r>
    </w:p>
    <w:p w14:paraId="3D57413C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Descritivo básico da instalação da solução e principais cuidados. Guia de instalação e uso.</w:t>
      </w:r>
    </w:p>
    <w:p w14:paraId="576E7FA6" w14:textId="77777777" w:rsidR="00137FE5" w:rsidRDefault="00137FE5" w:rsidP="00137FE5"/>
    <w:p w14:paraId="4523EFE0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lastRenderedPageBreak/>
        <w:t>1- Fixe o arduino nas paredes do datacenter</w:t>
      </w:r>
    </w:p>
    <w:p w14:paraId="0EB645C9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2- Conectar o sensor DHT11 na placa (matriz de contato)</w:t>
      </w:r>
    </w:p>
    <w:p w14:paraId="019FE898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3- Cada pino possui uma função e deve ser conectado de forma correta para que o sensor não queime</w:t>
      </w:r>
    </w:p>
    <w:p w14:paraId="6EAAC803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4- Com a parte quadriculada virada para você a ordem de conexão será:</w:t>
      </w:r>
    </w:p>
    <w:p w14:paraId="28C80F28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VCC</w:t>
      </w:r>
      <w:r>
        <w:rPr>
          <w:rFonts w:ascii="Arial" w:hAnsi="Arial" w:cs="Arial"/>
          <w:color w:val="000000"/>
          <w:sz w:val="22"/>
          <w:szCs w:val="22"/>
        </w:rPr>
        <w:t xml:space="preserve"> - Pino de alimentação, por ele passa energia elétrica positiva.</w:t>
      </w:r>
    </w:p>
    <w:p w14:paraId="1DFA3E7C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DADOS</w:t>
      </w:r>
      <w:r>
        <w:rPr>
          <w:rFonts w:ascii="Arial" w:hAnsi="Arial" w:cs="Arial"/>
          <w:color w:val="000000"/>
          <w:sz w:val="22"/>
          <w:szCs w:val="22"/>
        </w:rPr>
        <w:t xml:space="preserve"> - Pino pelo qual os dados de umidade e temperatura passarão.</w:t>
      </w:r>
    </w:p>
    <w:p w14:paraId="243BE36E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N/A</w:t>
      </w:r>
      <w:r>
        <w:rPr>
          <w:rFonts w:ascii="Arial" w:hAnsi="Arial" w:cs="Arial"/>
          <w:color w:val="000000"/>
          <w:sz w:val="22"/>
          <w:szCs w:val="22"/>
        </w:rPr>
        <w:t xml:space="preserve"> - Este pino serve somente para a sustentação do sensor.</w:t>
      </w:r>
    </w:p>
    <w:p w14:paraId="2890B845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>GND</w:t>
      </w:r>
      <w:r>
        <w:rPr>
          <w:rFonts w:ascii="Arial" w:hAnsi="Arial" w:cs="Arial"/>
          <w:color w:val="000000"/>
          <w:sz w:val="22"/>
          <w:szCs w:val="22"/>
        </w:rPr>
        <w:t xml:space="preserve"> - Este pino serve como um terra levando a carga elétrica negativa.</w:t>
      </w:r>
    </w:p>
    <w:p w14:paraId="52FA0994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5- </w:t>
      </w:r>
      <w:r>
        <w:rPr>
          <w:rFonts w:ascii="Arial" w:hAnsi="Arial" w:cs="Arial"/>
          <w:color w:val="000000"/>
        </w:rPr>
        <w:t>Insira o sensor na base de contato e depois coloque os três fios</w:t>
      </w:r>
    </w:p>
    <w:p w14:paraId="5D4E5CCA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</w:rPr>
        <w:t>obs: a parte quadriculada do sensor deve estar de frente para você,</w:t>
      </w:r>
    </w:p>
    <w:p w14:paraId="224A8C0C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</w:rPr>
        <w:t>E após isso, insira os fios correspondentes no arduino.</w:t>
      </w:r>
    </w:p>
    <w:p w14:paraId="20EB79F5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</w:rPr>
        <w:t>Vcc</w:t>
      </w:r>
      <w:r>
        <w:rPr>
          <w:rFonts w:ascii="Arial" w:hAnsi="Arial" w:cs="Arial"/>
          <w:color w:val="000000"/>
        </w:rPr>
        <w:t xml:space="preserve"> - conectado ao 5v ou 3,5v</w:t>
      </w:r>
    </w:p>
    <w:p w14:paraId="04B27E6E" w14:textId="62B9F2D5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</w:rPr>
        <w:t>Dados</w:t>
      </w:r>
      <w:r>
        <w:rPr>
          <w:rFonts w:ascii="Arial" w:hAnsi="Arial" w:cs="Arial"/>
          <w:color w:val="000000"/>
        </w:rPr>
        <w:t xml:space="preserve"> - em algumas das portas analógicas, sendo </w:t>
      </w:r>
      <w:r w:rsidR="002852AC">
        <w:rPr>
          <w:rFonts w:ascii="Arial" w:hAnsi="Arial" w:cs="Arial"/>
          <w:color w:val="000000"/>
        </w:rPr>
        <w:t>elas A</w:t>
      </w:r>
      <w:r>
        <w:rPr>
          <w:rFonts w:ascii="Arial" w:hAnsi="Arial" w:cs="Arial"/>
          <w:color w:val="000000"/>
        </w:rPr>
        <w:t>0 até A5. Porém, para nossa solução recomendamos A5.</w:t>
      </w:r>
    </w:p>
    <w:p w14:paraId="4EA8EDF1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</w:rPr>
        <w:t>N/A</w:t>
      </w:r>
      <w:r>
        <w:rPr>
          <w:rFonts w:ascii="Arial" w:hAnsi="Arial" w:cs="Arial"/>
          <w:color w:val="000000"/>
        </w:rPr>
        <w:t xml:space="preserve"> - não se conecta com nada</w:t>
      </w:r>
    </w:p>
    <w:p w14:paraId="41BD284B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</w:rPr>
        <w:t>GND</w:t>
      </w:r>
      <w:r>
        <w:rPr>
          <w:rFonts w:ascii="Arial" w:hAnsi="Arial" w:cs="Arial"/>
          <w:color w:val="000000"/>
        </w:rPr>
        <w:t xml:space="preserve"> - vai no próprio GND do arduino.</w:t>
      </w:r>
    </w:p>
    <w:p w14:paraId="10BF94C0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</w:rPr>
        <w:t>6- Acesse nosso site e efetue seu login, para assim ter acesso a seus dados monitorados.</w:t>
      </w:r>
    </w:p>
    <w:p w14:paraId="20BA3283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</w:rPr>
        <w:t>Acesse em http://codesix.azurewebsites.net/index.html</w:t>
      </w:r>
    </w:p>
    <w:p w14:paraId="22309E3D" w14:textId="77777777" w:rsidR="00137FE5" w:rsidRDefault="00137FE5" w:rsidP="00137FE5"/>
    <w:p w14:paraId="3E334B0C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</w:p>
    <w:p w14:paraId="50D2F0BD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</w:p>
    <w:p w14:paraId="476A5348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5509DC14" w14:textId="77777777" w:rsidR="00137FE5" w:rsidRDefault="00137FE5" w:rsidP="004E76A8">
      <w:pPr>
        <w:pStyle w:val="Ttulo2"/>
        <w:numPr>
          <w:ilvl w:val="0"/>
          <w:numId w:val="0"/>
        </w:numPr>
        <w:spacing w:before="360" w:after="80"/>
      </w:pPr>
      <w:r>
        <w:rPr>
          <w:color w:val="000000"/>
          <w:sz w:val="34"/>
          <w:szCs w:val="34"/>
        </w:rPr>
        <w:t>4.2</w:t>
      </w:r>
      <w:r>
        <w:rPr>
          <w:b/>
          <w:bCs w:val="0"/>
          <w:color w:val="000000"/>
          <w:sz w:val="14"/>
          <w:szCs w:val="14"/>
        </w:rPr>
        <w:t xml:space="preserve">         </w:t>
      </w:r>
      <w:r>
        <w:rPr>
          <w:color w:val="000000"/>
          <w:sz w:val="34"/>
          <w:szCs w:val="34"/>
        </w:rPr>
        <w:t>Processo de Atendimento e Suporte</w:t>
      </w:r>
    </w:p>
    <w:p w14:paraId="764CCCD2" w14:textId="13B50083" w:rsidR="00137FE5" w:rsidRDefault="00137FE5" w:rsidP="00137FE5">
      <w:pPr>
        <w:spacing w:after="240"/>
      </w:pPr>
      <w:r>
        <w:br/>
      </w:r>
      <w:r>
        <w:br/>
      </w:r>
      <w:r>
        <w:br/>
      </w:r>
      <w:r>
        <w:lastRenderedPageBreak/>
        <w:br/>
      </w:r>
      <w:r>
        <w:rPr>
          <w:noProof/>
          <w:lang w:eastAsia="pt-BR"/>
        </w:rPr>
        <w:drawing>
          <wp:inline distT="0" distB="0" distL="0" distR="0" wp14:anchorId="7B5E3C1E" wp14:editId="36A5DA50">
            <wp:extent cx="5732145" cy="3111500"/>
            <wp:effectExtent l="0" t="0" r="1905" b="0"/>
            <wp:docPr id="16" name="Imagem 16" descr="https://lh3.googleusercontent.com/KG_rSW88mdo16KZj72g_cQQPLSCTV2QaPWHJi-cdQ2inaKDZ6Szb0xYOeaQxCmF7pXrAbvlhZyDMLLCyXO9i_jsVZAhY7Mpw31NZH6BWVKO5UJW3K8awq0YXAIj4W1KLoQFfUz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KG_rSW88mdo16KZj72g_cQQPLSCTV2QaPWHJi-cdQ2inaKDZ6Szb0xYOeaQxCmF7pXrAbvlhZyDMLLCyXO9i_jsVZAhY7Mpw31NZH6BWVKO5UJW3K8awq0YXAIj4W1KLoQFfUzC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8128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>Ferramenta usada: FreshDesk</w:t>
      </w:r>
    </w:p>
    <w:p w14:paraId="5A19D8E3" w14:textId="77777777" w:rsidR="00137FE5" w:rsidRDefault="00137FE5" w:rsidP="00137FE5">
      <w:pPr>
        <w:spacing w:after="240"/>
      </w:pPr>
      <w:r>
        <w:br/>
      </w:r>
      <w:r>
        <w:br/>
      </w:r>
    </w:p>
    <w:p w14:paraId="2CA251F6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</w:p>
    <w:p w14:paraId="6A2F0782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293FE876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13C5AF5E" w14:textId="77777777" w:rsidR="00137FE5" w:rsidRDefault="00137FE5" w:rsidP="00137FE5"/>
    <w:p w14:paraId="21E55AFA" w14:textId="77777777" w:rsidR="00137FE5" w:rsidRDefault="00137FE5" w:rsidP="004E76A8">
      <w:pPr>
        <w:pStyle w:val="Ttulo1"/>
        <w:numPr>
          <w:ilvl w:val="0"/>
          <w:numId w:val="0"/>
        </w:numPr>
        <w:spacing w:before="480" w:after="120"/>
      </w:pPr>
      <w:r>
        <w:rPr>
          <w:color w:val="000000"/>
          <w:sz w:val="46"/>
          <w:szCs w:val="46"/>
        </w:rPr>
        <w:lastRenderedPageBreak/>
        <w:t>5</w:t>
      </w:r>
      <w:r>
        <w:rPr>
          <w:b w:val="0"/>
          <w:bCs w:val="0"/>
          <w:color w:val="000000"/>
          <w:sz w:val="14"/>
          <w:szCs w:val="14"/>
        </w:rPr>
        <w:t xml:space="preserve">       </w:t>
      </w:r>
      <w:r>
        <w:rPr>
          <w:color w:val="000000"/>
          <w:sz w:val="46"/>
          <w:szCs w:val="46"/>
        </w:rPr>
        <w:t>CONCLUSÕES</w:t>
      </w:r>
    </w:p>
    <w:p w14:paraId="76DFFAA4" w14:textId="77777777" w:rsidR="00137FE5" w:rsidRDefault="00137FE5" w:rsidP="004E76A8">
      <w:pPr>
        <w:pStyle w:val="Ttulo2"/>
        <w:numPr>
          <w:ilvl w:val="0"/>
          <w:numId w:val="0"/>
        </w:numPr>
        <w:spacing w:before="360" w:after="80"/>
      </w:pPr>
      <w:r>
        <w:rPr>
          <w:color w:val="000000"/>
          <w:sz w:val="34"/>
          <w:szCs w:val="34"/>
        </w:rPr>
        <w:t>5.1</w:t>
      </w:r>
      <w:r>
        <w:rPr>
          <w:b/>
          <w:bCs w:val="0"/>
          <w:color w:val="000000"/>
          <w:sz w:val="14"/>
          <w:szCs w:val="14"/>
        </w:rPr>
        <w:t xml:space="preserve">         </w:t>
      </w:r>
      <w:r>
        <w:rPr>
          <w:color w:val="000000"/>
          <w:sz w:val="34"/>
          <w:szCs w:val="34"/>
        </w:rPr>
        <w:t>resultados</w:t>
      </w:r>
    </w:p>
    <w:p w14:paraId="099F4CE8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         </w:t>
      </w:r>
      <w:r>
        <w:rPr>
          <w:rStyle w:val="apple-tab-span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Cumprimento dos requisitos, performance, usabilidade.</w:t>
      </w:r>
    </w:p>
    <w:p w14:paraId="3F562657" w14:textId="77777777" w:rsidR="00137FE5" w:rsidRDefault="00137FE5" w:rsidP="00137FE5">
      <w:pPr>
        <w:spacing w:after="240"/>
      </w:pPr>
    </w:p>
    <w:p w14:paraId="6709AB13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78F4DF13" w14:textId="77777777" w:rsidR="00137FE5" w:rsidRDefault="00137FE5" w:rsidP="004E76A8">
      <w:pPr>
        <w:pStyle w:val="Ttulo2"/>
        <w:numPr>
          <w:ilvl w:val="0"/>
          <w:numId w:val="0"/>
        </w:numPr>
        <w:spacing w:before="360" w:after="80"/>
      </w:pPr>
      <w:r>
        <w:rPr>
          <w:color w:val="000000"/>
          <w:sz w:val="34"/>
          <w:szCs w:val="34"/>
        </w:rPr>
        <w:t>5.2</w:t>
      </w:r>
      <w:r>
        <w:rPr>
          <w:b/>
          <w:bCs w:val="0"/>
          <w:color w:val="000000"/>
          <w:sz w:val="14"/>
          <w:szCs w:val="14"/>
        </w:rPr>
        <w:t xml:space="preserve">         </w:t>
      </w:r>
      <w:r>
        <w:rPr>
          <w:color w:val="000000"/>
          <w:sz w:val="34"/>
          <w:szCs w:val="34"/>
        </w:rPr>
        <w:t>Processo de aprendizado com o projeto</w:t>
      </w:r>
    </w:p>
    <w:p w14:paraId="651EE0AC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         </w:t>
      </w:r>
      <w:r>
        <w:rPr>
          <w:rStyle w:val="apple-tab-span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Com o trabalho em equipe e o auxílio de todos os membros do grupo, nós da Code {Six} alcançamos a nossa meta de disseminar o conhecimento e concluir o projeto. Todos se envolveram em partes do projeto e contribuíram de alguma forma, tanto compartilhando o conhecimento quanto resolvendo os pequenos “imprevistos” que ocorreram. </w:t>
      </w:r>
    </w:p>
    <w:p w14:paraId="6C9E2197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</w:p>
    <w:p w14:paraId="097B8868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632CBCA5" w14:textId="77777777" w:rsidR="00137FE5" w:rsidRDefault="00137FE5" w:rsidP="004E76A8">
      <w:pPr>
        <w:pStyle w:val="Ttulo2"/>
        <w:numPr>
          <w:ilvl w:val="0"/>
          <w:numId w:val="0"/>
        </w:numPr>
        <w:spacing w:before="360" w:after="80"/>
      </w:pPr>
      <w:r>
        <w:rPr>
          <w:color w:val="000000"/>
          <w:sz w:val="34"/>
          <w:szCs w:val="34"/>
        </w:rPr>
        <w:t>5.3</w:t>
      </w:r>
      <w:r>
        <w:rPr>
          <w:b/>
          <w:bCs w:val="0"/>
          <w:color w:val="000000"/>
          <w:sz w:val="14"/>
          <w:szCs w:val="14"/>
        </w:rPr>
        <w:t xml:space="preserve">         </w:t>
      </w:r>
      <w:r>
        <w:rPr>
          <w:color w:val="000000"/>
          <w:sz w:val="34"/>
          <w:szCs w:val="34"/>
        </w:rPr>
        <w:t>Considerações finais sobre A evolução da solução</w:t>
      </w:r>
    </w:p>
    <w:p w14:paraId="464DEEFE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  <w:sz w:val="22"/>
          <w:szCs w:val="22"/>
        </w:rPr>
        <w:t xml:space="preserve">          </w:t>
      </w:r>
      <w:r>
        <w:rPr>
          <w:rStyle w:val="apple-tab-span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Qual a visão do grupo em relação à evolução deste projeto. Caso haja mais tempo e dedicação no projeto em versões futuras, como ele seria ofertado/apresentado.</w:t>
      </w:r>
    </w:p>
    <w:p w14:paraId="36D65313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</w:p>
    <w:p w14:paraId="573DE0B5" w14:textId="77777777" w:rsidR="00137FE5" w:rsidRDefault="00137FE5" w:rsidP="00137FE5">
      <w:pPr>
        <w:pStyle w:val="NormalWeb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</w:p>
    <w:p w14:paraId="7BE273AA" w14:textId="77777777" w:rsidR="00137FE5" w:rsidRDefault="00137FE5" w:rsidP="00137FE5"/>
    <w:p w14:paraId="397C40E3" w14:textId="77777777" w:rsidR="00137FE5" w:rsidRDefault="00137FE5" w:rsidP="00137FE5">
      <w:pPr>
        <w:pStyle w:val="NormalWeb"/>
      </w:pPr>
      <w:r>
        <w:rPr>
          <w:rFonts w:ascii="Arial" w:hAnsi="Arial" w:cs="Arial"/>
          <w:color w:val="000000"/>
        </w:rPr>
        <w:t>A partir do momento em que fomos separados dos grupos da 1ª Sprint e formamos o grupo atual, tivemos diversos problemas, como a escolha do novo tema, fazer todos os processos do zero, ter um entrosamento no grupo em pouco tempo e perda de membro do grupo. Mesmo com tudo isso, conseguimos concluir o projeto com êxito e disseminar o conhecimento entre o grupo.</w:t>
      </w:r>
    </w:p>
    <w:p w14:paraId="46DBD0F2" w14:textId="77777777" w:rsidR="00F2517D" w:rsidRPr="00137FE5" w:rsidRDefault="00F2517D" w:rsidP="00137FE5"/>
    <w:sectPr w:rsidR="00F2517D" w:rsidRPr="00137FE5" w:rsidSect="008B07EE">
      <w:headerReference w:type="default" r:id="rId21"/>
      <w:footerReference w:type="default" r:id="rId22"/>
      <w:headerReference w:type="first" r:id="rId23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38310C" w14:textId="77777777" w:rsidR="00136733" w:rsidRDefault="00136733">
      <w:r>
        <w:separator/>
      </w:r>
    </w:p>
    <w:p w14:paraId="35BE99DD" w14:textId="77777777" w:rsidR="00136733" w:rsidRDefault="00136733"/>
    <w:p w14:paraId="6C217A8A" w14:textId="77777777" w:rsidR="00136733" w:rsidRDefault="00136733"/>
    <w:p w14:paraId="5B66F65E" w14:textId="77777777" w:rsidR="00136733" w:rsidRDefault="00136733"/>
  </w:endnote>
  <w:endnote w:type="continuationSeparator" w:id="0">
    <w:p w14:paraId="488E0AAE" w14:textId="77777777" w:rsidR="00136733" w:rsidRDefault="00136733">
      <w:r>
        <w:continuationSeparator/>
      </w:r>
    </w:p>
    <w:p w14:paraId="0C3C9619" w14:textId="77777777" w:rsidR="00136733" w:rsidRDefault="00136733"/>
    <w:p w14:paraId="0B56EB3E" w14:textId="77777777" w:rsidR="00136733" w:rsidRDefault="00136733"/>
    <w:p w14:paraId="208B58CE" w14:textId="77777777" w:rsidR="00136733" w:rsidRDefault="0013673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555AE7" w:rsidRDefault="00555AE7" w:rsidP="00317E2D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D5C8C1" w14:textId="77777777" w:rsidR="00136733" w:rsidRDefault="00136733">
      <w:r>
        <w:separator/>
      </w:r>
    </w:p>
    <w:p w14:paraId="4983779E" w14:textId="77777777" w:rsidR="00136733" w:rsidRDefault="00136733"/>
    <w:p w14:paraId="5390CAA1" w14:textId="77777777" w:rsidR="00136733" w:rsidRDefault="00136733"/>
    <w:p w14:paraId="74BA6158" w14:textId="77777777" w:rsidR="00136733" w:rsidRDefault="00136733"/>
  </w:footnote>
  <w:footnote w:type="continuationSeparator" w:id="0">
    <w:p w14:paraId="756AC593" w14:textId="77777777" w:rsidR="00136733" w:rsidRDefault="00136733">
      <w:r>
        <w:continuationSeparator/>
      </w:r>
    </w:p>
    <w:p w14:paraId="1C2A86B3" w14:textId="77777777" w:rsidR="00136733" w:rsidRDefault="00136733"/>
    <w:p w14:paraId="267E42E4" w14:textId="77777777" w:rsidR="00136733" w:rsidRDefault="00136733"/>
    <w:p w14:paraId="54D8F1B4" w14:textId="77777777" w:rsidR="00136733" w:rsidRDefault="00136733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31481302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D132D"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45A85F40" w14:textId="2322BC84" w:rsidR="00555AE7" w:rsidRPr="00E37DB5" w:rsidRDefault="00204DFE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487DB929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7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E76DF3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4dFOW&#10;EwIAACkEAAAOAAAAAAAAAAAAAAAAAC4CAABkcnMvZTJvRG9jLnhtbFBLAQItABQABgAIAAAAIQDO&#10;wLfj2wAAAAYBAAAPAAAAAAAAAAAAAAAAAG0EAABkcnMvZG93bnJldi54bWxQSwUGAAAAAAQABADz&#10;AAAAdQUAAAAA&#10;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58DD2B9A" w:rsidR="00555AE7" w:rsidRDefault="00B276C7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0800" behindDoc="0" locked="0" layoutInCell="1" allowOverlap="1" wp14:anchorId="37DE87FD" wp14:editId="18EB6FD3">
          <wp:simplePos x="0" y="0"/>
          <wp:positionH relativeFrom="column">
            <wp:posOffset>4312645</wp:posOffset>
          </wp:positionH>
          <wp:positionV relativeFrom="paragraph">
            <wp:posOffset>-341962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64BA0">
      <w:rPr>
        <w:noProof/>
        <w:lang w:eastAsia="pt-BR"/>
      </w:rPr>
      <w:drawing>
        <wp:anchor distT="0" distB="0" distL="114300" distR="114300" simplePos="0" relativeHeight="251658752" behindDoc="0" locked="0" layoutInCell="1" allowOverlap="1" wp14:anchorId="600DCDBC" wp14:editId="2F30F664">
          <wp:simplePos x="0" y="0"/>
          <wp:positionH relativeFrom="column">
            <wp:posOffset>-984250</wp:posOffset>
          </wp:positionH>
          <wp:positionV relativeFrom="paragraph">
            <wp:posOffset>-342265</wp:posOffset>
          </wp:positionV>
          <wp:extent cx="1827050" cy="420278"/>
          <wp:effectExtent l="0" t="0" r="1905" b="0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reto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7005" b="39992"/>
                  <a:stretch/>
                </pic:blipFill>
                <pic:spPr bwMode="auto">
                  <a:xfrm>
                    <a:off x="0" y="0"/>
                    <a:ext cx="1827050" cy="4202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C1D0D"/>
    <w:multiLevelType w:val="multilevel"/>
    <w:tmpl w:val="55FC2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A2EB0"/>
    <w:multiLevelType w:val="multilevel"/>
    <w:tmpl w:val="BBA66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BD0A8C"/>
    <w:multiLevelType w:val="multilevel"/>
    <w:tmpl w:val="B7585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718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6283443"/>
    <w:multiLevelType w:val="multilevel"/>
    <w:tmpl w:val="6B681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6" w15:restartNumberingAfterBreak="0">
    <w:nsid w:val="191979E8"/>
    <w:multiLevelType w:val="multilevel"/>
    <w:tmpl w:val="088C5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8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274D6A38"/>
    <w:multiLevelType w:val="multilevel"/>
    <w:tmpl w:val="830CF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C90B00"/>
    <w:multiLevelType w:val="multilevel"/>
    <w:tmpl w:val="535C5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2816D6"/>
    <w:multiLevelType w:val="multilevel"/>
    <w:tmpl w:val="A336B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3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3EA614FD"/>
    <w:multiLevelType w:val="multilevel"/>
    <w:tmpl w:val="E3D27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 w15:restartNumberingAfterBreak="0">
    <w:nsid w:val="43B77DB0"/>
    <w:multiLevelType w:val="multilevel"/>
    <w:tmpl w:val="25DE3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536798"/>
    <w:multiLevelType w:val="multilevel"/>
    <w:tmpl w:val="EDEC0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0C6E4F"/>
    <w:multiLevelType w:val="multilevel"/>
    <w:tmpl w:val="1AAA5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648179D3"/>
    <w:multiLevelType w:val="multilevel"/>
    <w:tmpl w:val="A886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9A1432"/>
    <w:multiLevelType w:val="multilevel"/>
    <w:tmpl w:val="FF24C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24" w15:restartNumberingAfterBreak="0">
    <w:nsid w:val="6D8E1CEA"/>
    <w:multiLevelType w:val="multilevel"/>
    <w:tmpl w:val="0574B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74007507"/>
    <w:multiLevelType w:val="multilevel"/>
    <w:tmpl w:val="BC746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3"/>
  </w:num>
  <w:num w:numId="2">
    <w:abstractNumId w:val="15"/>
  </w:num>
  <w:num w:numId="3">
    <w:abstractNumId w:val="23"/>
  </w:num>
  <w:num w:numId="4">
    <w:abstractNumId w:val="5"/>
  </w:num>
  <w:num w:numId="5">
    <w:abstractNumId w:val="12"/>
  </w:num>
  <w:num w:numId="6">
    <w:abstractNumId w:val="16"/>
  </w:num>
  <w:num w:numId="7">
    <w:abstractNumId w:val="20"/>
  </w:num>
  <w:num w:numId="8">
    <w:abstractNumId w:val="7"/>
  </w:num>
  <w:num w:numId="9">
    <w:abstractNumId w:val="25"/>
  </w:num>
  <w:num w:numId="10">
    <w:abstractNumId w:val="8"/>
  </w:num>
  <w:num w:numId="11">
    <w:abstractNumId w:val="13"/>
  </w:num>
  <w:num w:numId="12">
    <w:abstractNumId w:val="27"/>
  </w:num>
  <w:num w:numId="13">
    <w:abstractNumId w:val="14"/>
  </w:num>
  <w:num w:numId="14">
    <w:abstractNumId w:val="9"/>
  </w:num>
  <w:num w:numId="15">
    <w:abstractNumId w:val="0"/>
  </w:num>
  <w:num w:numId="16">
    <w:abstractNumId w:val="22"/>
  </w:num>
  <w:num w:numId="17">
    <w:abstractNumId w:val="6"/>
  </w:num>
  <w:num w:numId="18">
    <w:abstractNumId w:val="19"/>
  </w:num>
  <w:num w:numId="19">
    <w:abstractNumId w:val="1"/>
  </w:num>
  <w:num w:numId="20">
    <w:abstractNumId w:val="17"/>
  </w:num>
  <w:num w:numId="21">
    <w:abstractNumId w:val="21"/>
  </w:num>
  <w:num w:numId="22">
    <w:abstractNumId w:val="11"/>
  </w:num>
  <w:num w:numId="23">
    <w:abstractNumId w:val="26"/>
  </w:num>
  <w:num w:numId="24">
    <w:abstractNumId w:val="4"/>
  </w:num>
  <w:num w:numId="25">
    <w:abstractNumId w:val="2"/>
  </w:num>
  <w:num w:numId="26">
    <w:abstractNumId w:val="24"/>
  </w:num>
  <w:num w:numId="27">
    <w:abstractNumId w:val="10"/>
  </w:num>
  <w:num w:numId="28">
    <w:abstractNumId w:val="1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hideSpellingErrors/>
  <w:activeWritingStyle w:appName="MSWord" w:lang="pt-BR" w:vendorID="64" w:dllVersion="131078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6D56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664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733"/>
    <w:rsid w:val="00136B32"/>
    <w:rsid w:val="00137956"/>
    <w:rsid w:val="00137FE5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4DFE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2AC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197D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32D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05C6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65A5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E76A8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B758C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3B33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8F7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0089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150D"/>
    <w:rsid w:val="00872266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4BA0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07B46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6C7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364B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4E06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3888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3C1A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CC5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7034"/>
    <w:rsid w:val="00F70118"/>
    <w:rsid w:val="00F708E2"/>
    <w:rsid w:val="00F73D5D"/>
    <w:rsid w:val="00F7409D"/>
    <w:rsid w:val="00F745CC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ind w:left="576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character" w:customStyle="1" w:styleId="apple-tab-span">
    <w:name w:val="apple-tab-span"/>
    <w:basedOn w:val="Fontepargpadro"/>
    <w:rsid w:val="00F745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4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534663-B913-4EB1-8C75-22159729B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229</TotalTime>
  <Pages>16</Pages>
  <Words>1848</Words>
  <Characters>9980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16</cp:revision>
  <cp:lastPrinted>2009-11-04T00:12:00Z</cp:lastPrinted>
  <dcterms:created xsi:type="dcterms:W3CDTF">2019-06-03T22:02:00Z</dcterms:created>
  <dcterms:modified xsi:type="dcterms:W3CDTF">2019-06-04T22:09:00Z</dcterms:modified>
</cp:coreProperties>
</file>